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09E" w:rsidRDefault="00645548" w:rsidP="00D8309E">
      <w:pPr>
        <w:jc w:val="thaiDistribute"/>
        <w:rPr>
          <w:rFonts w:ascii="TP Tankhun" w:hAnsi="TP Tankhun" w:cs="TP Tankhun"/>
          <w:sz w:val="36"/>
          <w:szCs w:val="36"/>
        </w:rPr>
      </w:pPr>
      <w:r>
        <w:rPr>
          <w:noProof/>
          <w:lang w:bidi="th-T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6750050</wp:posOffset>
            </wp:positionH>
            <wp:positionV relativeFrom="paragraph">
              <wp:posOffset>2331720</wp:posOffset>
            </wp:positionV>
            <wp:extent cx="2209800" cy="2209800"/>
            <wp:effectExtent l="19050" t="0" r="0" b="0"/>
            <wp:wrapNone/>
            <wp:docPr id="16" name="Picture 4" descr="MCj0406100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j04061000000[1]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078B">
        <w:rPr>
          <w:noProof/>
          <w:lang w:bidi="th-T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998" type="#_x0000_t32" style="position:absolute;left:0;text-align:left;margin-left:490.05pt;margin-top:-49.65pt;width:8.3pt;height:68167.9pt;z-index:251709440;mso-position-horizontal-relative:text;mso-position-vertical-relative:text" o:connectortype="straight" strokecolor="#bfbfbf [2412]" strokeweight="1pt">
            <v:stroke dashstyle="dash"/>
            <v:shadow color="#868686"/>
          </v:shape>
        </w:pict>
      </w:r>
      <w:r w:rsidR="00C0078B">
        <w:rPr>
          <w:noProof/>
          <w:lang w:bidi="th-TH"/>
        </w:rPr>
        <w:pict>
          <v:shape id="_x0000_s1997" type="#_x0000_t32" style="position:absolute;left:0;text-align:left;margin-left:234.15pt;margin-top:-49.65pt;width:8.3pt;height:68167.9pt;z-index:251708416;mso-position-horizontal-relative:text;mso-position-vertical-relative:text" o:connectortype="straight" strokecolor="#bfbfbf [2412]" strokeweight="1pt">
            <v:stroke dashstyle="dash"/>
            <v:shadow color="#868686"/>
          </v:shape>
        </w:pict>
      </w:r>
      <w:r w:rsidR="00C0078B">
        <w:rPr>
          <w:noProof/>
          <w:lang w:bidi="th-TH"/>
        </w:rPr>
        <w:pict>
          <v:shape id="_x0000_s2001" type="#_x0000_t32" style="position:absolute;left:0;text-align:left;margin-left:756.15pt;margin-top:-49.65pt;width:8.3pt;height:68167.9pt;z-index:251712512;mso-position-horizontal-relative:text;mso-position-vertical-relative:text" o:connectortype="straight" strokecolor="#bfbfbf [2412]" strokeweight="1pt">
            <v:stroke dashstyle="dash"/>
            <v:shadow color="#868686"/>
          </v:shape>
        </w:pict>
      </w:r>
      <w:r w:rsidR="00C0078B">
        <w:rPr>
          <w:noProof/>
          <w:lang w:bidi="th-TH"/>
        </w:rPr>
        <w:pict>
          <v:shape id="_x0000_s2002" type="#_x0000_t32" style="position:absolute;left:0;text-align:left;margin-left:-34.35pt;margin-top:-51.15pt;width:8.3pt;height:68167.9pt;z-index:251713536;mso-position-horizontal-relative:text;mso-position-vertical-relative:text" o:connectortype="straight" strokecolor="#bfbfbf [2412]" strokeweight="1pt">
            <v:stroke dashstyle="dash"/>
            <v:shadow color="#868686"/>
          </v:shape>
        </w:pict>
      </w:r>
      <w:r w:rsidR="00606413">
        <w:rPr>
          <w:noProof/>
          <w:lang w:bidi="th-T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95" type="#_x0000_t202" style="position:absolute;left:0;text-align:left;margin-left:141.3pt;margin-top:533pt;width:106.2pt;height:28pt;z-index:251706368;mso-position-horizontal-relative:page;mso-position-vertical-relative:page" filled="f" stroked="f" strokecolor="#c9f" strokeweight="1.5pt">
            <v:textbox style="mso-next-textbox:#_x0000_s1995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สิทธิบัตร</w:t>
                  </w:r>
                </w:p>
              </w:txbxContent>
            </v:textbox>
            <w10:wrap anchorx="page" anchory="page"/>
          </v:shape>
        </w:pict>
      </w:r>
      <w:r w:rsidR="00606413">
        <w:rPr>
          <w:noProof/>
          <w:lang w:bidi="th-TH"/>
        </w:rPr>
        <w:pict>
          <v:shape id="_x0000_s1996" type="#_x0000_t202" style="position:absolute;left:0;text-align:left;margin-left:37.35pt;margin-top:533pt;width:106.2pt;height:28pt;z-index:251707392;mso-position-horizontal-relative:page;mso-position-vertical-relative:page" filled="f" stroked="f" strokecolor="#c9f" strokeweight="1.5pt">
            <v:textbox style="mso-next-textbox:#_x0000_s1996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บริษัท</w:t>
                  </w:r>
                </w:p>
                <w:p w:rsidR="00606413" w:rsidRDefault="00606413"/>
              </w:txbxContent>
            </v:textbox>
            <w10:wrap anchorx="page" anchory="page"/>
          </v:shape>
        </w:pict>
      </w:r>
      <w:r w:rsidR="00606413">
        <w:rPr>
          <w:noProof/>
          <w:lang w:bidi="th-TH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1668780</wp:posOffset>
            </wp:positionH>
            <wp:positionV relativeFrom="paragraph">
              <wp:posOffset>5360670</wp:posOffset>
            </wp:positionV>
            <wp:extent cx="800100" cy="800100"/>
            <wp:effectExtent l="0" t="0" r="0" b="0"/>
            <wp:wrapNone/>
            <wp:docPr id="59" name="Picture 58" descr="1263142836__bedingu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42836__bedingungen.png"/>
                    <pic:cNvPicPr/>
                  </pic:nvPicPr>
                  <pic:blipFill>
                    <a:blip r:embed="rId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413">
        <w:rPr>
          <w:noProof/>
          <w:lang w:bidi="th-TH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5379720</wp:posOffset>
            </wp:positionV>
            <wp:extent cx="676275" cy="676275"/>
            <wp:effectExtent l="19050" t="0" r="9525" b="0"/>
            <wp:wrapNone/>
            <wp:docPr id="49" name="Picture 48" descr="1263118754_us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8754_userconfig.png"/>
                    <pic:cNvPicPr/>
                  </pic:nvPicPr>
                  <pic:blipFill>
                    <a:blip r:embed="rId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413">
        <w:rPr>
          <w:noProof/>
          <w:lang w:bidi="th-TH"/>
        </w:rPr>
        <w:pict>
          <v:shape id="_x0000_s1994" type="#_x0000_t202" style="position:absolute;left:0;text-align:left;margin-left:141pt;margin-top:430.25pt;width:106.2pt;height:28pt;z-index:251705344;mso-position-horizontal-relative:page;mso-position-vertical-relative:page" filled="f" stroked="f" strokecolor="#c9f" strokeweight="1.5pt">
            <v:textbox style="mso-next-textbox:#_x0000_s1994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การวิจัย</w:t>
                  </w:r>
                </w:p>
              </w:txbxContent>
            </v:textbox>
            <w10:wrap anchorx="page" anchory="page"/>
          </v:shape>
        </w:pict>
      </w:r>
      <w:r w:rsidR="00606413">
        <w:rPr>
          <w:noProof/>
          <w:lang w:bidi="th-TH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1678305</wp:posOffset>
            </wp:positionH>
            <wp:positionV relativeFrom="paragraph">
              <wp:posOffset>4074795</wp:posOffset>
            </wp:positionV>
            <wp:extent cx="676275" cy="676275"/>
            <wp:effectExtent l="0" t="0" r="0" b="0"/>
            <wp:wrapNone/>
            <wp:docPr id="57" name="Picture 56" descr="1265259303_applications-sci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5259303_applications-science.png"/>
                    <pic:cNvPicPr/>
                  </pic:nvPicPr>
                  <pic:blipFill>
                    <a:blip r:embed="rId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413">
        <w:rPr>
          <w:noProof/>
          <w:lang w:bidi="th-TH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401955</wp:posOffset>
            </wp:positionH>
            <wp:positionV relativeFrom="paragraph">
              <wp:posOffset>4160520</wp:posOffset>
            </wp:positionV>
            <wp:extent cx="628650" cy="628650"/>
            <wp:effectExtent l="19050" t="0" r="0" b="0"/>
            <wp:wrapNone/>
            <wp:docPr id="50" name="Picture 49" descr="1263142653_co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42653_coins.png"/>
                    <pic:cNvPicPr/>
                  </pic:nvPicPr>
                  <pic:blipFill>
                    <a:blip r:embed="rId1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413">
        <w:rPr>
          <w:noProof/>
          <w:lang w:bidi="th-TH"/>
        </w:rPr>
        <w:pict>
          <v:shape id="_x0000_s1993" type="#_x0000_t202" style="position:absolute;left:0;text-align:left;margin-left:39.25pt;margin-top:431.75pt;width:106.2pt;height:28pt;z-index:251704320;mso-position-horizontal-relative:page;mso-position-vertical-relative:page" filled="f" stroked="f" strokecolor="#c9f" strokeweight="1.5pt">
            <v:textbox style="mso-next-textbox:#_x0000_s1993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ตลาด</w:t>
                  </w:r>
                </w:p>
              </w:txbxContent>
            </v:textbox>
            <w10:wrap anchorx="page" anchory="page"/>
          </v:shape>
        </w:pict>
      </w:r>
      <w:r w:rsidR="00606413">
        <w:rPr>
          <w:noProof/>
          <w:lang w:bidi="th-TH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1687830</wp:posOffset>
            </wp:positionH>
            <wp:positionV relativeFrom="paragraph">
              <wp:posOffset>2960370</wp:posOffset>
            </wp:positionV>
            <wp:extent cx="695325" cy="695325"/>
            <wp:effectExtent l="19050" t="0" r="9525" b="0"/>
            <wp:wrapNone/>
            <wp:docPr id="58" name="Picture 57" descr="1263142511_mai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42511_mail_new.pn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413">
        <w:rPr>
          <w:noProof/>
          <w:lang w:bidi="th-TH"/>
        </w:rPr>
        <w:pict>
          <v:shape id="_x0000_s1992" type="#_x0000_t202" style="position:absolute;left:0;text-align:left;margin-left:141.3pt;margin-top:336pt;width:106.2pt;height:28pt;z-index:251703296;mso-position-horizontal-relative:page;mso-position-vertical-relative:page" filled="f" stroked="f" strokecolor="#c9f" strokeweight="1.5pt">
            <v:textbox style="mso-next-textbox:#_x0000_s1992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จดหมาย</w:t>
                  </w:r>
                </w:p>
              </w:txbxContent>
            </v:textbox>
            <w10:wrap anchorx="page" anchory="page"/>
          </v:shape>
        </w:pict>
      </w:r>
      <w:r w:rsidR="00606413">
        <w:rPr>
          <w:noProof/>
          <w:lang w:bidi="th-TH"/>
        </w:rPr>
        <w:pict>
          <v:shape id="_x0000_s1991" type="#_x0000_t202" style="position:absolute;left:0;text-align:left;margin-left:41.85pt;margin-top:334.5pt;width:106.2pt;height:28pt;z-index:251702272;mso-position-horizontal-relative:page;mso-position-vertical-relative:page" filled="f" stroked="f" strokecolor="#c9f" strokeweight="1.5pt">
            <v:textbox style="mso-next-textbox:#_x0000_s1991">
              <w:txbxContent>
                <w:p w:rsidR="00606413" w:rsidRPr="00BC4216" w:rsidRDefault="00606413" w:rsidP="00606413">
                  <w:pPr>
                    <w:pStyle w:val="Address1"/>
                    <w:rPr>
                      <w:rFonts w:ascii="TP Tankhun" w:hAnsi="TP Tankhun" w:cs="TP Tankhun"/>
                      <w:color w:val="auto"/>
                      <w:sz w:val="36"/>
                      <w:szCs w:val="36"/>
                      <w:lang w:bidi="th-TH"/>
                    </w:rPr>
                  </w:pPr>
                  <w:proofErr w:type="spellStart"/>
                  <w:r>
                    <w:rPr>
                      <w:rFonts w:ascii="TP Tankhun" w:hAnsi="TP Tankhun" w:cs="TP Tankhun"/>
                      <w:color w:val="auto"/>
                      <w:sz w:val="36"/>
                      <w:szCs w:val="36"/>
                      <w:lang w:bidi="th-TH"/>
                    </w:rPr>
                    <w:t>WebBoard</w:t>
                  </w:r>
                  <w:proofErr w:type="spellEnd"/>
                </w:p>
              </w:txbxContent>
            </v:textbox>
            <w10:wrap anchorx="page" anchory="page"/>
          </v:shape>
        </w:pict>
      </w:r>
      <w:r w:rsidR="00005AC3">
        <w:rPr>
          <w:noProof/>
          <w:lang w:bidi="th-TH"/>
        </w:rPr>
        <w:pict>
          <v:shape id="_x0000_s1990" type="#_x0000_t202" style="position:absolute;left:0;text-align:left;margin-left:146.25pt;margin-top:237.5pt;width:98.7pt;height:28pt;z-index:251701248;mso-position-horizontal-relative:page;mso-position-vertical-relative:page" filled="f" stroked="f" strokecolor="#c9f" strokeweight="1.5pt">
            <v:textbox style="mso-next-textbox:#_x0000_s1990">
              <w:txbxContent>
                <w:p w:rsidR="00005AC3" w:rsidRPr="00BC4216" w:rsidRDefault="00005AC3" w:rsidP="00005AC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จำลองภัยพิบัติ</w:t>
                  </w:r>
                </w:p>
              </w:txbxContent>
            </v:textbox>
            <w10:wrap anchorx="page" anchory="page"/>
          </v:shape>
        </w:pict>
      </w:r>
      <w:r w:rsidR="00005AC3">
        <w:rPr>
          <w:noProof/>
          <w:lang w:bidi="th-TH"/>
        </w:rPr>
        <w:pict>
          <v:shape id="_x0000_s1989" type="#_x0000_t202" style="position:absolute;left:0;text-align:left;margin-left:38.85pt;margin-top:237.5pt;width:106.2pt;height:28pt;z-index:251700224;mso-position-horizontal-relative:page;mso-position-vertical-relative:page" filled="f" stroked="f" strokecolor="#c9f" strokeweight="1.5pt">
            <v:textbox style="mso-next-textbox:#_x0000_s1989">
              <w:txbxContent>
                <w:p w:rsidR="00005AC3" w:rsidRPr="00BC4216" w:rsidRDefault="00005AC3" w:rsidP="00005AC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จำลอง</w:t>
                  </w: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สภาพอากาศ</w:t>
                  </w:r>
                </w:p>
              </w:txbxContent>
            </v:textbox>
            <w10:wrap anchorx="page" anchory="page"/>
          </v:shape>
        </w:pict>
      </w:r>
      <w:r w:rsidR="00005AC3">
        <w:rPr>
          <w:noProof/>
          <w:lang w:bidi="th-TH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2960370</wp:posOffset>
            </wp:positionV>
            <wp:extent cx="666750" cy="666750"/>
            <wp:effectExtent l="0" t="0" r="0" b="0"/>
            <wp:wrapNone/>
            <wp:docPr id="53" name="Picture 52" descr="1263143371_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43371_chat.png"/>
                    <pic:cNvPicPr/>
                  </pic:nvPicPr>
                  <pic:blipFill>
                    <a:blip r:embed="rId1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AC3">
        <w:rPr>
          <w:noProof/>
          <w:lang w:bidi="th-TH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1735455</wp:posOffset>
            </wp:positionH>
            <wp:positionV relativeFrom="paragraph">
              <wp:posOffset>1779270</wp:posOffset>
            </wp:positionV>
            <wp:extent cx="609600" cy="609600"/>
            <wp:effectExtent l="19050" t="0" r="0" b="0"/>
            <wp:wrapNone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5AC3">
        <w:rPr>
          <w:noProof/>
          <w:lang w:bidi="th-TH"/>
        </w:rPr>
        <w:pict>
          <v:shape id="_x0000_s1988" type="#_x0000_t202" style="position:absolute;left:0;text-align:left;margin-left:146.55pt;margin-top:148.25pt;width:98.7pt;height:28pt;z-index:251699200;mso-position-horizontal-relative:page;mso-position-vertical-relative:page" filled="f" stroked="f" strokecolor="#c9f" strokeweight="1.5pt">
            <v:textbox style="mso-next-textbox:#_x0000_s1988">
              <w:txbxContent>
                <w:p w:rsidR="00005AC3" w:rsidRPr="00BC4216" w:rsidRDefault="00005AC3" w:rsidP="00005AC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จำลอง</w:t>
                  </w: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มลพิษ</w:t>
                  </w:r>
                </w:p>
              </w:txbxContent>
            </v:textbox>
            <w10:wrap anchorx="page" anchory="page"/>
          </v:shape>
        </w:pict>
      </w:r>
      <w:r w:rsidR="00005AC3">
        <w:rPr>
          <w:noProof/>
          <w:lang w:bidi="th-TH"/>
        </w:rPr>
        <w:pict>
          <v:shape id="_x0000_s1987" type="#_x0000_t202" style="position:absolute;left:0;text-align:left;margin-left:40.05pt;margin-top:147.5pt;width:98.7pt;height:28pt;z-index:251698176;mso-position-horizontal-relative:page;mso-position-vertical-relative:page" filled="f" stroked="f" strokecolor="#c9f" strokeweight="1.5pt">
            <v:textbox style="mso-next-textbox:#_x0000_s1987">
              <w:txbxContent>
                <w:p w:rsidR="00005AC3" w:rsidRPr="00BC4216" w:rsidRDefault="00005AC3" w:rsidP="00005AC3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จำลอง</w:t>
                  </w:r>
                  <w:r>
                    <w:rPr>
                      <w:rFonts w:ascii="TP Tankhun" w:hAnsi="TP Tankhun" w:cs="TP Tankhun" w:hint="cs"/>
                      <w:color w:val="auto"/>
                      <w:sz w:val="36"/>
                      <w:szCs w:val="36"/>
                      <w:cs/>
                      <w:lang w:bidi="th-TH"/>
                    </w:rPr>
                    <w:t>ทรัพยากร</w:t>
                  </w:r>
                </w:p>
              </w:txbxContent>
            </v:textbox>
            <w10:wrap anchorx="page" anchory="page"/>
          </v:shape>
        </w:pict>
      </w:r>
      <w:r w:rsidR="00005AC3">
        <w:rPr>
          <w:noProof/>
          <w:lang w:bidi="th-TH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382905</wp:posOffset>
            </wp:positionH>
            <wp:positionV relativeFrom="paragraph">
              <wp:posOffset>1731645</wp:posOffset>
            </wp:positionV>
            <wp:extent cx="714375" cy="714375"/>
            <wp:effectExtent l="0" t="0" r="9525" b="0"/>
            <wp:wrapNone/>
            <wp:docPr id="56" name="Picture 55" descr="1265440017_kwea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5440017_kweather.png"/>
                    <pic:cNvPicPr/>
                  </pic:nvPicPr>
                  <pic:blipFill>
                    <a:blip r:embed="rId1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AC3">
        <w:rPr>
          <w:noProof/>
          <w:lang w:bidi="th-TH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1687830</wp:posOffset>
            </wp:positionH>
            <wp:positionV relativeFrom="paragraph">
              <wp:posOffset>541020</wp:posOffset>
            </wp:positionV>
            <wp:extent cx="733425" cy="733425"/>
            <wp:effectExtent l="19050" t="0" r="9525" b="0"/>
            <wp:wrapNone/>
            <wp:docPr id="54" name="Picture 51" descr="1263115942_bad_sme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5942_bad_smelly.png"/>
                    <pic:cNvPicPr/>
                  </pic:nvPicPr>
                  <pic:blipFill>
                    <a:blip r:embed="rId1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5AC3">
        <w:rPr>
          <w:noProof/>
          <w:lang w:bidi="th-TH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468630</wp:posOffset>
            </wp:positionH>
            <wp:positionV relativeFrom="paragraph">
              <wp:posOffset>521970</wp:posOffset>
            </wp:positionV>
            <wp:extent cx="666750" cy="666750"/>
            <wp:effectExtent l="19050" t="0" r="0" b="0"/>
            <wp:wrapNone/>
            <wp:docPr id="51" name="Picture 50" descr="1263114195_icontexto-gree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4195_icontexto-green-01.png"/>
                    <pic:cNvPicPr/>
                  </pic:nvPicPr>
                  <pic:blipFill>
                    <a:blip r:embed="rId1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067" w:rsidRPr="00E06BC9">
        <w:rPr>
          <w:noProof/>
          <w:color w:val="FF6600"/>
        </w:rPr>
        <w:pict>
          <v:shape id="_x0000_s1883" type="#_x0000_t202" style="position:absolute;left:0;text-align:left;margin-left:.9pt;margin-top:1.4pt;width:190.2pt;height:33.85pt;z-index:251664384;mso-position-horizontal-relative:text;mso-position-vertical-relative:text" filled="f" stroked="f" strokecolor="#c9f" strokeweight="1.5pt">
            <v:textbox style="mso-next-textbox:#_x0000_s1883">
              <w:txbxContent>
                <w:p w:rsidR="00935F13" w:rsidRPr="00DC4067" w:rsidRDefault="00005AC3">
                  <w:pPr>
                    <w:rPr>
                      <w:rFonts w:ascii="TP Tankhun" w:hAnsi="TP Tankhun" w:cs="TP Tankhun" w:hint="cs"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</w:pPr>
                  <w:r>
                    <w:rPr>
                      <w:rFonts w:ascii="TP Tankhun" w:hAnsi="TP Tankhun" w:cs="TP Tankhun" w:hint="cs"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  <w:t>ตัวอย่าง</w:t>
                  </w:r>
                  <w:r w:rsidR="00DC4067" w:rsidRPr="00DC4067">
                    <w:rPr>
                      <w:rFonts w:ascii="TP Tankhun" w:hAnsi="TP Tankhun" w:cs="TP Tankhun"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  <w:t>ระบบภายในเกม</w:t>
                  </w:r>
                </w:p>
              </w:txbxContent>
            </v:textbox>
          </v:shape>
        </w:pict>
      </w:r>
      <w:r w:rsidR="00FD3420">
        <w:rPr>
          <w:noProof/>
          <w:lang w:bidi="th-TH"/>
        </w:rPr>
        <w:pict>
          <v:shape id="_x0000_s1986" type="#_x0000_t202" style="position:absolute;left:0;text-align:left;margin-left:284.7pt;margin-top:51.8pt;width:218.4pt;height:33.85pt;z-index:251678720;mso-position-horizontal-relative:page;mso-position-vertical-relative:page" filled="f" stroked="f" strokecolor="#c9f" strokeweight="1.5pt">
            <v:textbox style="mso-next-textbox:#_x0000_s1986">
              <w:txbxContent>
                <w:p w:rsidR="00FD3420" w:rsidRPr="00FD3420" w:rsidRDefault="00FD3420" w:rsidP="00FD3420">
                  <w:pPr>
                    <w:pStyle w:val="Address1"/>
                    <w:rPr>
                      <w:rFonts w:ascii="TP Tankhun" w:hAnsi="TP Tankhun" w:cs="TP Tankhun" w:hint="cs"/>
                      <w:b/>
                      <w:bCs/>
                      <w:color w:val="auto"/>
                      <w:sz w:val="48"/>
                      <w:szCs w:val="48"/>
                      <w:cs/>
                      <w:lang w:bidi="th-TH"/>
                    </w:rPr>
                  </w:pPr>
                  <w:r w:rsidRPr="00FD3420">
                    <w:rPr>
                      <w:rFonts w:ascii="TP Tankhun" w:hAnsi="TP Tankhun" w:cs="TP Tankhun" w:hint="cs"/>
                      <w:b/>
                      <w:bCs/>
                      <w:color w:val="auto"/>
                      <w:sz w:val="48"/>
                      <w:szCs w:val="48"/>
                      <w:cs/>
                      <w:lang w:bidi="th-TH"/>
                    </w:rPr>
                    <w:t>ขอขอบคุณ</w:t>
                  </w:r>
                </w:p>
              </w:txbxContent>
            </v:textbox>
            <w10:wrap anchorx="page" anchory="page"/>
          </v:shape>
        </w:pict>
      </w:r>
      <w:r w:rsidR="00FD3420">
        <w:rPr>
          <w:noProof/>
          <w:lang w:bidi="th-T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3992880</wp:posOffset>
            </wp:positionH>
            <wp:positionV relativeFrom="paragraph">
              <wp:posOffset>1017270</wp:posOffset>
            </wp:positionV>
            <wp:extent cx="1179830" cy="1190625"/>
            <wp:effectExtent l="1905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3420" w:rsidRPr="00E06BC9">
        <w:rPr>
          <w:noProof/>
          <w:color w:val="FF6600"/>
        </w:rPr>
        <w:pict>
          <v:shape id="_x0000_s1969" type="#_x0000_t202" style="position:absolute;left:0;text-align:left;margin-left:292.5pt;margin-top:228.4pt;width:218.4pt;height:33.85pt;z-index:251666432;mso-position-horizontal-relative:page;mso-position-vertical-relative:page" filled="f" stroked="f" strokecolor="#c9f" strokeweight="1.5pt">
            <v:textbox style="mso-next-textbox:#_x0000_s1969">
              <w:txbxContent>
                <w:p w:rsidR="00BC4216" w:rsidRPr="00BC4216" w:rsidRDefault="00BC4216" w:rsidP="00BC4216">
                  <w:pPr>
                    <w:pStyle w:val="Address1"/>
                    <w:rPr>
                      <w:rFonts w:ascii="TP Tankhun" w:hAnsi="TP Tankhun" w:cs="TP Tankhun"/>
                      <w:color w:val="auto"/>
                      <w:sz w:val="36"/>
                      <w:szCs w:val="36"/>
                    </w:rPr>
                  </w:pPr>
                  <w:r w:rsidRPr="00BC4216">
                    <w:rPr>
                      <w:rFonts w:ascii="TP Tankhun" w:hAnsi="TP Tankhun" w:cs="TP Tankhun"/>
                      <w:color w:val="auto"/>
                      <w:sz w:val="36"/>
                      <w:szCs w:val="36"/>
                    </w:rPr>
                    <w:t>National Software Contest</w:t>
                  </w:r>
                  <w:r>
                    <w:rPr>
                      <w:rFonts w:ascii="TP Tankhun" w:hAnsi="TP Tankhun" w:cs="TP Tankhun"/>
                      <w:color w:val="auto"/>
                      <w:sz w:val="36"/>
                      <w:szCs w:val="36"/>
                    </w:rPr>
                    <w:t xml:space="preserve"> </w:t>
                  </w:r>
                  <w:r w:rsidRPr="00BC4216">
                    <w:rPr>
                      <w:rFonts w:ascii="TP Tankhun" w:hAnsi="TP Tankhun" w:cs="TP Tankhun"/>
                      <w:color w:val="auto"/>
                      <w:sz w:val="36"/>
                      <w:szCs w:val="36"/>
                    </w:rPr>
                    <w:t>2010</w:t>
                  </w:r>
                </w:p>
              </w:txbxContent>
            </v:textbox>
            <w10:wrap anchorx="page" anchory="page"/>
          </v:shape>
        </w:pict>
      </w:r>
      <w:r w:rsidR="00620E9B">
        <w:rPr>
          <w:noProof/>
          <w:lang w:bidi="th-T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4069080</wp:posOffset>
            </wp:positionH>
            <wp:positionV relativeFrom="paragraph">
              <wp:posOffset>3188970</wp:posOffset>
            </wp:positionV>
            <wp:extent cx="1190625" cy="1190625"/>
            <wp:effectExtent l="19050" t="0" r="9525" b="0"/>
            <wp:wrapThrough wrapText="bothSides">
              <wp:wrapPolygon edited="0">
                <wp:start x="-346" y="0"/>
                <wp:lineTo x="-346" y="21427"/>
                <wp:lineTo x="21773" y="21427"/>
                <wp:lineTo x="21773" y="0"/>
                <wp:lineTo x="-346" y="0"/>
              </wp:wrapPolygon>
            </wp:wrapThrough>
            <wp:docPr id="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0E9B" w:rsidRPr="00E06BC9">
        <w:rPr>
          <w:color w:val="FF6600"/>
          <w:bdr w:val="single" w:sz="4" w:space="0" w:color="auto"/>
          <w:shd w:val="clear" w:color="auto" w:fill="FF0000"/>
        </w:rPr>
        <w:pict>
          <v:shape id="_x0000_s1094" type="#_x0000_t202" style="position:absolute;left:0;text-align:left;margin-left:308.1pt;margin-top:407.25pt;width:202.8pt;height:88pt;z-index:251652096;mso-position-horizontal-relative:page;mso-position-vertical-relative:page" filled="f" stroked="f" strokecolor="#c9f" strokeweight="1.5pt">
            <v:textbox style="mso-next-textbox:#_x0000_s1094">
              <w:txbxContent>
                <w:p w:rsidR="00935F13" w:rsidRPr="008E0767" w:rsidRDefault="008E0767" w:rsidP="00D10FA9">
                  <w:pPr>
                    <w:pStyle w:val="Address1"/>
                    <w:rPr>
                      <w:rFonts w:ascii="TP Tankhun" w:hAnsi="TP Tankhun" w:cs="TP Tankhun"/>
                      <w:color w:val="auto"/>
                      <w:sz w:val="24"/>
                      <w:szCs w:val="32"/>
                      <w:lang w:bidi="th-TH"/>
                    </w:rPr>
                  </w:pPr>
                  <w:r w:rsidRPr="008E0767">
                    <w:rPr>
                      <w:rFonts w:ascii="TP Tankhun" w:hAnsi="TP Tankhun" w:cs="TP Tankhun"/>
                      <w:color w:val="auto"/>
                      <w:sz w:val="24"/>
                      <w:szCs w:val="32"/>
                      <w:cs/>
                      <w:lang w:bidi="th-TH"/>
                    </w:rPr>
                    <w:t>ภาควิชาวิศวกรรมคอมพิวเตอร์</w:t>
                  </w:r>
                </w:p>
                <w:p w:rsidR="008E0767" w:rsidRPr="008E0767" w:rsidRDefault="008E0767" w:rsidP="00D10FA9">
                  <w:pPr>
                    <w:pStyle w:val="Address1"/>
                    <w:rPr>
                      <w:rFonts w:ascii="TP Tankhun" w:hAnsi="TP Tankhun" w:cs="TP Tankhun"/>
                      <w:color w:val="auto"/>
                      <w:sz w:val="24"/>
                      <w:szCs w:val="32"/>
                      <w:lang w:bidi="th-TH"/>
                    </w:rPr>
                  </w:pPr>
                  <w:r w:rsidRPr="008E0767">
                    <w:rPr>
                      <w:rFonts w:ascii="TP Tankhun" w:hAnsi="TP Tankhun" w:cs="TP Tankhun"/>
                      <w:color w:val="auto"/>
                      <w:sz w:val="24"/>
                      <w:szCs w:val="32"/>
                      <w:cs/>
                      <w:lang w:bidi="th-TH"/>
                    </w:rPr>
                    <w:t>คณะวิศวกรรมศาสตร์</w:t>
                  </w:r>
                </w:p>
                <w:p w:rsidR="008E0767" w:rsidRDefault="008E0767" w:rsidP="00D10FA9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lang w:bidi="th-TH"/>
                    </w:rPr>
                  </w:pPr>
                  <w:r w:rsidRPr="008E0767">
                    <w:rPr>
                      <w:rFonts w:ascii="TP Tankhun" w:hAnsi="TP Tankhun" w:cs="TP Tankhun"/>
                      <w:color w:val="auto"/>
                      <w:sz w:val="24"/>
                      <w:szCs w:val="32"/>
                      <w:cs/>
                      <w:lang w:bidi="th-TH"/>
                    </w:rPr>
                    <w:t>มหาวิทยาลัยเกษตรศาสตร์ วิทยาเขตบางเขน</w:t>
                  </w:r>
                </w:p>
                <w:p w:rsidR="00BC4216" w:rsidRDefault="00BC4216" w:rsidP="00D10FA9">
                  <w:pPr>
                    <w:pStyle w:val="Address1"/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lang w:bidi="th-TH"/>
                    </w:rPr>
                  </w:pPr>
                  <w:r w:rsidRPr="00BC4216"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  <w:t xml:space="preserve">50 </w:t>
                  </w:r>
                  <w:r w:rsidRPr="00BC4216"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cs/>
                      <w:lang w:bidi="th-TH"/>
                    </w:rPr>
                    <w:t>ถ</w:t>
                  </w:r>
                  <w:r w:rsidRPr="00BC4216"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  <w:t>.</w:t>
                  </w:r>
                  <w:r w:rsidRPr="00BC4216"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cs/>
                      <w:lang w:bidi="th-TH"/>
                    </w:rPr>
                    <w:t>พหลโยธิน</w:t>
                  </w:r>
                  <w:r w:rsidRPr="00BC4216"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  <w:t xml:space="preserve"> </w:t>
                  </w:r>
                  <w:r w:rsidRPr="00BC4216"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cs/>
                      <w:lang w:bidi="th-TH"/>
                    </w:rPr>
                    <w:t>แขวงลาดยาว</w:t>
                  </w:r>
                </w:p>
                <w:p w:rsidR="00BC4216" w:rsidRPr="008E0767" w:rsidRDefault="00BC4216" w:rsidP="00D10FA9">
                  <w:pPr>
                    <w:pStyle w:val="Address1"/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</w:pPr>
                  <w:r w:rsidRPr="00BC4216"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cs/>
                      <w:lang w:bidi="th-TH"/>
                    </w:rPr>
                    <w:t>เขตจตุจักร</w:t>
                  </w:r>
                  <w:r w:rsidRPr="00BC4216"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  <w:t xml:space="preserve"> </w:t>
                  </w:r>
                  <w:r w:rsidRPr="00BC4216">
                    <w:rPr>
                      <w:rFonts w:ascii="TP Tankhun" w:hAnsi="TP Tankhun" w:cs="TP Tankhun" w:hint="cs"/>
                      <w:color w:val="auto"/>
                      <w:sz w:val="28"/>
                      <w:szCs w:val="32"/>
                      <w:cs/>
                      <w:lang w:bidi="th-TH"/>
                    </w:rPr>
                    <w:t>กรุงเทพฯ</w:t>
                  </w:r>
                  <w:r w:rsidRPr="00BC4216">
                    <w:rPr>
                      <w:rFonts w:ascii="TP Tankhun" w:hAnsi="TP Tankhun" w:cs="TP Tankhun"/>
                      <w:color w:val="auto"/>
                      <w:sz w:val="28"/>
                      <w:szCs w:val="32"/>
                      <w:cs/>
                      <w:lang w:bidi="th-TH"/>
                    </w:rPr>
                    <w:t xml:space="preserve"> 10900</w:t>
                  </w:r>
                </w:p>
              </w:txbxContent>
            </v:textbox>
            <w10:wrap anchorx="page" anchory="page"/>
          </v:shape>
        </w:pict>
      </w:r>
      <w:r w:rsidR="00BC4216" w:rsidRPr="00E06BC9">
        <w:rPr>
          <w:color w:val="FF6600"/>
        </w:rPr>
        <w:pict>
          <v:shape id="_x0000_s1104" type="#_x0000_t202" style="position:absolute;left:0;text-align:left;margin-left:555pt;margin-top:120pt;width:192.6pt;height:123.5pt;z-index:251654144;mso-position-horizontal-relative:page;mso-position-vertical-relative:page" filled="f" stroked="f" strokeweight="0">
            <v:textbox style="mso-next-textbox:#_x0000_s1104;mso-rotate-with-shape:t;mso-fit-text-to-shape:t" inset="0,0,0,0">
              <w:txbxContent>
                <w:p w:rsidR="00240CCF" w:rsidRPr="00E24C12" w:rsidRDefault="00240CCF" w:rsidP="00240CCF">
                  <w:pPr>
                    <w:pStyle w:val="BodyText2"/>
                    <w:ind w:left="0"/>
                    <w:jc w:val="left"/>
                    <w:rPr>
                      <w:rFonts w:ascii="TP Tankhun" w:hAnsi="TP Tankhun" w:cs="TP Tankhun"/>
                      <w:b/>
                      <w:bCs/>
                      <w:color w:val="auto"/>
                      <w:sz w:val="72"/>
                      <w:szCs w:val="72"/>
                      <w:lang w:bidi="th-TH"/>
                    </w:rPr>
                  </w:pPr>
                  <w:r w:rsidRPr="00E24C12">
                    <w:rPr>
                      <w:rFonts w:ascii="TP Tankhun" w:hAnsi="TP Tankhun" w:cs="TP Tankhun"/>
                      <w:b/>
                      <w:bCs/>
                      <w:color w:val="auto"/>
                      <w:sz w:val="72"/>
                      <w:szCs w:val="72"/>
                      <w:cs/>
                      <w:lang w:bidi="th-TH"/>
                    </w:rPr>
                    <w:t>เปลี่ยนคุณ</w:t>
                  </w:r>
                </w:p>
                <w:p w:rsidR="00935F13" w:rsidRDefault="00240CCF" w:rsidP="00240CCF">
                  <w:pPr>
                    <w:pStyle w:val="BodyText2"/>
                    <w:ind w:right="27"/>
                    <w:rPr>
                      <w:rFonts w:ascii="TP Tankhun" w:hAnsi="TP Tankhun" w:cs="TP Tankhun" w:hint="cs"/>
                      <w:b/>
                      <w:bCs/>
                      <w:color w:val="auto"/>
                      <w:sz w:val="72"/>
                      <w:szCs w:val="72"/>
                      <w:lang w:bidi="th-TH"/>
                    </w:rPr>
                  </w:pPr>
                  <w:r w:rsidRPr="00E24C12">
                    <w:rPr>
                      <w:rFonts w:ascii="TP Tankhun" w:hAnsi="TP Tankhun" w:cs="TP Tankhun"/>
                      <w:b/>
                      <w:bCs/>
                      <w:color w:val="auto"/>
                      <w:sz w:val="72"/>
                      <w:szCs w:val="72"/>
                      <w:cs/>
                      <w:lang w:bidi="th-TH"/>
                    </w:rPr>
                    <w:t>เปลี่ยนโลก</w:t>
                  </w:r>
                </w:p>
                <w:p w:rsidR="00CF1CC7" w:rsidRPr="00CF1CC7" w:rsidRDefault="00CF1CC7" w:rsidP="00240CCF">
                  <w:pPr>
                    <w:pStyle w:val="BodyText2"/>
                    <w:ind w:right="27"/>
                    <w:rPr>
                      <w:rFonts w:ascii="TP Tankhun" w:hAnsi="TP Tankhun" w:cs="TP Tankhun" w:hint="cs"/>
                      <w:b/>
                      <w:bCs/>
                      <w:color w:val="auto"/>
                      <w:sz w:val="36"/>
                      <w:szCs w:val="36"/>
                      <w:lang w:bidi="th-TH"/>
                    </w:rPr>
                  </w:pPr>
                </w:p>
                <w:p w:rsidR="00BC4216" w:rsidRPr="00CF1CC7" w:rsidRDefault="00BC4216" w:rsidP="00CF1CC7">
                  <w:pPr>
                    <w:pStyle w:val="BodyText2"/>
                    <w:ind w:right="27"/>
                    <w:rPr>
                      <w:rFonts w:ascii="TP Tankhun" w:hAnsi="TP Tankhun" w:cs="TP Tankhun" w:hint="cs"/>
                      <w:b/>
                      <w:bCs/>
                      <w:color w:val="404040" w:themeColor="text1" w:themeTint="BF"/>
                      <w:sz w:val="72"/>
                      <w:szCs w:val="72"/>
                      <w:lang w:bidi="th-TH"/>
                    </w:rPr>
                  </w:pPr>
                  <w:r w:rsidRPr="00CF1CC7">
                    <w:rPr>
                      <w:rFonts w:ascii="TP Tankhun" w:hAnsi="TP Tankhun" w:cs="TP Tankhun"/>
                      <w:b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  <w:t>12</w:t>
                  </w:r>
                  <w:r w:rsidRPr="00CF1CC7">
                    <w:rPr>
                      <w:rFonts w:ascii="TP Tankhun" w:hAnsi="TP Tankhun" w:cs="TP Tankhun"/>
                      <w:b/>
                      <w:bCs/>
                      <w:color w:val="404040" w:themeColor="text1" w:themeTint="BF"/>
                      <w:sz w:val="44"/>
                      <w:szCs w:val="44"/>
                      <w:lang w:bidi="th-TH"/>
                    </w:rPr>
                    <w:t>P</w:t>
                  </w:r>
                  <w:r w:rsidRPr="00CF1CC7">
                    <w:rPr>
                      <w:rFonts w:ascii="TP Tankhun" w:hAnsi="TP Tankhun" w:cs="TP Tankhun"/>
                      <w:b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  <w:t>31</w:t>
                  </w:r>
                  <w:r w:rsidRPr="00CF1CC7">
                    <w:rPr>
                      <w:rFonts w:ascii="TP Tankhun" w:hAnsi="TP Tankhun" w:cs="TP Tankhun"/>
                      <w:b/>
                      <w:bCs/>
                      <w:color w:val="404040" w:themeColor="text1" w:themeTint="BF"/>
                      <w:sz w:val="44"/>
                      <w:szCs w:val="44"/>
                      <w:lang w:bidi="th-TH"/>
                    </w:rPr>
                    <w:t>C</w:t>
                  </w:r>
                  <w:r w:rsidRPr="00CF1CC7">
                    <w:rPr>
                      <w:rFonts w:ascii="TP Tankhun" w:hAnsi="TP Tankhun" w:cs="TP Tankhun"/>
                      <w:b/>
                      <w:bCs/>
                      <w:color w:val="404040" w:themeColor="text1" w:themeTint="BF"/>
                      <w:sz w:val="44"/>
                      <w:szCs w:val="44"/>
                      <w:cs/>
                      <w:lang w:bidi="th-TH"/>
                    </w:rPr>
                    <w:t>002</w:t>
                  </w:r>
                </w:p>
              </w:txbxContent>
            </v:textbox>
            <w10:wrap anchorx="page" anchory="page"/>
          </v:shape>
        </w:pict>
      </w:r>
      <w:r w:rsidR="00BC4216">
        <w:rPr>
          <w:noProof/>
          <w:lang w:bidi="th-TH"/>
        </w:rPr>
        <w:pict>
          <v:shape id="_x0000_s1985" type="#_x0000_t202" style="position:absolute;left:0;text-align:left;margin-left:560.8pt;margin-top:411.4pt;width:202.8pt;height:90.85pt;z-index:251676672;mso-position-horizontal-relative:page;mso-position-vertical-relative:page" filled="f" stroked="f" strokecolor="#c9f" strokeweight="1.5pt">
            <v:textbox style="mso-next-textbox:#_x0000_s1985">
              <w:txbxContent>
                <w:p w:rsidR="008E0767" w:rsidRDefault="008E0767" w:rsidP="008E0767">
                  <w:pPr>
                    <w:jc w:val="right"/>
                    <w:rPr>
                      <w:rFonts w:ascii="TP Tankhun" w:hAnsi="TP Tankhun" w:cs="TP Tankhun" w:hint="cs"/>
                      <w:spacing w:val="-5"/>
                      <w:szCs w:val="32"/>
                      <w:lang w:bidi="th-TH"/>
                    </w:rPr>
                  </w:pP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นายพงศกร</w:t>
                  </w:r>
                  <w:r w:rsidRPr="008E0767">
                    <w:rPr>
                      <w:rFonts w:ascii="TP Tankhun" w:hAnsi="TP Tankhun" w:cs="TP Tankhun"/>
                      <w:spacing w:val="-5"/>
                      <w:szCs w:val="32"/>
                      <w:cs/>
                      <w:lang w:bidi="th-TH"/>
                    </w:rPr>
                    <w:t xml:space="preserve"> </w:t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อุชุปาละ</w:t>
                  </w:r>
                  <w:r w:rsidRPr="008E0767">
                    <w:rPr>
                      <w:rFonts w:ascii="TP Tankhun" w:hAnsi="TP Tankhun" w:cs="TP Tankhun"/>
                      <w:spacing w:val="-5"/>
                      <w:szCs w:val="32"/>
                    </w:rPr>
                    <w:cr/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นายประยุกต์</w:t>
                  </w:r>
                  <w:r>
                    <w:rPr>
                      <w:rFonts w:ascii="TP Tankhun" w:hAnsi="TP Tankhun" w:cs="TP Tankhun"/>
                      <w:spacing w:val="-5"/>
                      <w:szCs w:val="32"/>
                      <w:cs/>
                      <w:lang w:bidi="th-TH"/>
                    </w:rPr>
                    <w:t xml:space="preserve"> </w:t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เจตสิกทัต</w:t>
                  </w:r>
                  <w:r w:rsidRPr="008E0767">
                    <w:rPr>
                      <w:rFonts w:ascii="TP Tankhun" w:hAnsi="TP Tankhun" w:cs="TP Tankhun"/>
                      <w:spacing w:val="-5"/>
                      <w:szCs w:val="32"/>
                    </w:rPr>
                    <w:cr/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นายณัฐนนท์</w:t>
                  </w:r>
                  <w:r w:rsidRPr="008E0767">
                    <w:rPr>
                      <w:rFonts w:ascii="TP Tankhun" w:hAnsi="TP Tankhun" w:cs="TP Tankhun"/>
                      <w:spacing w:val="-5"/>
                      <w:szCs w:val="32"/>
                      <w:cs/>
                      <w:lang w:bidi="th-TH"/>
                    </w:rPr>
                    <w:t xml:space="preserve"> </w:t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ธรรมศิรารักษ์</w:t>
                  </w:r>
                </w:p>
                <w:p w:rsidR="008E0767" w:rsidRPr="008E0767" w:rsidRDefault="008E0767" w:rsidP="008E0767">
                  <w:pPr>
                    <w:jc w:val="right"/>
                    <w:rPr>
                      <w:cs/>
                      <w:lang w:bidi="th-TH"/>
                    </w:rPr>
                  </w:pPr>
                  <w:r w:rsidRPr="008E0767">
                    <w:rPr>
                      <w:rFonts w:ascii="TP Tankhun" w:hAnsi="TP Tankhun" w:cs="TP Tankhun"/>
                      <w:spacing w:val="-5"/>
                      <w:szCs w:val="32"/>
                    </w:rPr>
                    <w:cr/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อาจารย์จิตรทัศน์</w:t>
                  </w:r>
                  <w:r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 xml:space="preserve"> </w:t>
                  </w:r>
                  <w:r w:rsidRPr="008E0767">
                    <w:rPr>
                      <w:rFonts w:ascii="TP Tankhun" w:hAnsi="TP Tankhun" w:cs="TP Tankhun" w:hint="cs"/>
                      <w:spacing w:val="-5"/>
                      <w:szCs w:val="32"/>
                      <w:cs/>
                      <w:lang w:bidi="th-TH"/>
                    </w:rPr>
                    <w:t>ฝักเจริญผล</w:t>
                  </w:r>
                </w:p>
              </w:txbxContent>
            </v:textbox>
            <w10:wrap anchorx="page" anchory="page"/>
          </v:shape>
        </w:pict>
      </w:r>
      <w:r w:rsidR="008E0767" w:rsidRPr="00E06BC9">
        <w:rPr>
          <w:color w:val="FF6600"/>
          <w:bdr w:val="single" w:sz="4" w:space="0" w:color="auto"/>
          <w:shd w:val="clear" w:color="auto" w:fill="FF0000"/>
        </w:rPr>
        <w:pict>
          <v:shape id="_x0000_s1096" type="#_x0000_t202" style="position:absolute;left:0;text-align:left;margin-left:328.9pt;margin-top:352.4pt;width:151.55pt;height:142.85pt;z-index:251653120;mso-wrap-style:none;mso-position-horizontal-relative:page;mso-position-vertical-relative:page" filled="f" stroked="f" strokecolor="silver">
            <v:textbox style="mso-next-textbox:#_x0000_s1096;mso-fit-shape-to-text:t">
              <w:txbxContent>
                <w:p w:rsidR="00935F13" w:rsidRPr="006E5097" w:rsidRDefault="00935F13" w:rsidP="004C1DC6">
                  <w:pPr>
                    <w:jc w:val="center"/>
                    <w:rPr>
                      <w:rFonts w:ascii="Arial" w:hAnsi="Arial"/>
                      <w:color w:val="808080"/>
                      <w:sz w:val="22"/>
                      <w:szCs w:val="22"/>
                    </w:rPr>
                  </w:pPr>
                </w:p>
              </w:txbxContent>
            </v:textbox>
            <w10:wrap anchorx="page" anchory="page"/>
          </v:shape>
        </w:pict>
      </w:r>
      <w:r w:rsidR="00E24C12" w:rsidRPr="00E06BC9">
        <w:rPr>
          <w:color w:val="FF6600"/>
        </w:rPr>
        <w:pict>
          <v:shape id="_x0000_s1093" type="#_x0000_t202" style="position:absolute;left:0;text-align:left;margin-left:531.2pt;margin-top:503pt;width:233.9pt;height:62.6pt;z-index:251651072;mso-position-horizontal-relative:page;mso-position-vertical-relative:page" filled="f" stroked="f" strokecolor="#c9f" strokeweight="1.5pt">
            <v:textbox style="mso-next-textbox:#_x0000_s1093;mso-fit-shape-to-text:t">
              <w:txbxContent>
                <w:p w:rsidR="00935F13" w:rsidRPr="00E24C12" w:rsidRDefault="00E24C12" w:rsidP="00E24C12">
                  <w:pPr>
                    <w:pStyle w:val="Heading2"/>
                    <w:jc w:val="center"/>
                    <w:rPr>
                      <w:rFonts w:ascii="TP Tankhun" w:hAnsi="TP Tankhun" w:cs="TP Tankhun"/>
                      <w:b/>
                      <w:bCs/>
                      <w:color w:val="auto"/>
                      <w:sz w:val="44"/>
                      <w:szCs w:val="48"/>
                      <w:lang w:bidi="th-TH"/>
                    </w:rPr>
                  </w:pPr>
                  <w:r w:rsidRPr="00E24C12">
                    <w:rPr>
                      <w:rFonts w:ascii="TP Tankhun" w:hAnsi="TP Tankhun" w:cs="TP Tankhun"/>
                      <w:b/>
                      <w:bCs/>
                      <w:color w:val="auto"/>
                      <w:sz w:val="44"/>
                      <w:szCs w:val="48"/>
                      <w:cs/>
                      <w:lang w:bidi="th-TH"/>
                    </w:rPr>
                    <w:t xml:space="preserve">เริ่ม </w:t>
                  </w:r>
                  <w:r w:rsidRPr="00E24C12">
                    <w:rPr>
                      <w:rFonts w:ascii="TP Tankhun" w:hAnsi="TP Tankhun" w:cs="TP Tankhun"/>
                      <w:b/>
                      <w:bCs/>
                      <w:i/>
                      <w:iCs/>
                      <w:color w:val="auto"/>
                      <w:sz w:val="44"/>
                      <w:szCs w:val="48"/>
                      <w:lang w:bidi="th-TH"/>
                    </w:rPr>
                    <w:t>“</w:t>
                  </w:r>
                  <w:r w:rsidRPr="00E24C12">
                    <w:rPr>
                      <w:rFonts w:ascii="TP Tankhun" w:hAnsi="TP Tankhun" w:cs="TP Tankhun"/>
                      <w:b/>
                      <w:bCs/>
                      <w:i/>
                      <w:iCs/>
                      <w:color w:val="auto"/>
                      <w:sz w:val="44"/>
                      <w:szCs w:val="48"/>
                      <w:cs/>
                      <w:lang w:bidi="th-TH"/>
                    </w:rPr>
                    <w:t>เปลี่ยน</w:t>
                  </w:r>
                  <w:r w:rsidRPr="00E24C12">
                    <w:rPr>
                      <w:rFonts w:ascii="TP Tankhun" w:hAnsi="TP Tankhun" w:cs="TP Tankhun"/>
                      <w:b/>
                      <w:bCs/>
                      <w:i/>
                      <w:iCs/>
                      <w:color w:val="auto"/>
                      <w:sz w:val="44"/>
                      <w:szCs w:val="48"/>
                      <w:lang w:bidi="th-TH"/>
                    </w:rPr>
                    <w:t>”</w:t>
                  </w:r>
                  <w:r w:rsidRPr="00E24C12">
                    <w:rPr>
                      <w:rFonts w:ascii="TP Tankhun" w:hAnsi="TP Tankhun" w:cs="TP Tankhun"/>
                      <w:b/>
                      <w:bCs/>
                      <w:color w:val="auto"/>
                      <w:sz w:val="44"/>
                      <w:szCs w:val="48"/>
                      <w:lang w:bidi="th-TH"/>
                    </w:rPr>
                    <w:t xml:space="preserve"> </w:t>
                  </w:r>
                  <w:r w:rsidRPr="00E24C12">
                    <w:rPr>
                      <w:rFonts w:ascii="TP Tankhun" w:hAnsi="TP Tankhun" w:cs="TP Tankhun"/>
                      <w:b/>
                      <w:bCs/>
                      <w:color w:val="auto"/>
                      <w:sz w:val="44"/>
                      <w:szCs w:val="48"/>
                      <w:cs/>
                      <w:lang w:bidi="th-TH"/>
                    </w:rPr>
                    <w:t>ได้แล้ว ตอนนี้</w:t>
                  </w:r>
                </w:p>
              </w:txbxContent>
            </v:textbox>
            <w10:wrap anchorx="page" anchory="page"/>
          </v:shape>
        </w:pict>
      </w:r>
      <w:r w:rsidR="00240CCF">
        <w:rPr>
          <w:noProof/>
          <w:lang w:bidi="th-T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7745730</wp:posOffset>
            </wp:positionH>
            <wp:positionV relativeFrom="paragraph">
              <wp:posOffset>-306705</wp:posOffset>
            </wp:positionV>
            <wp:extent cx="1495425" cy="1495425"/>
            <wp:effectExtent l="0" t="0" r="0" b="0"/>
            <wp:wrapNone/>
            <wp:docPr id="11" name="Picture 10" descr="1263114982_globe 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4982_globe blue.png"/>
                    <pic:cNvPicPr/>
                  </pic:nvPicPr>
                  <pic:blipFill>
                    <a:blip r:embed="rId1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CCF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984" type="#_x0000_t136" style="position:absolute;left:0;text-align:left;margin-left:513.25pt;margin-top:1.4pt;width:203pt;height:54pt;z-index:251672576;mso-position-horizontal-relative:text;mso-position-vertical-relative:text" adj=",10800" fillcolor="#1f497d [3215]" strokecolor="#1f497d [3215]">
            <v:fill color2="#4e6128 [1606]" rotate="t" angle="-135" focus="100%" type="gradient"/>
            <v:shadow color="#868686"/>
            <o:extrusion v:ext="view" backdepth="9600pt" type="perspective"/>
            <v:textpath style="font-family:&quot;Matura MT Script Capitals&quot;;font-weight:bold;v-text-kern:t" trim="t" fitpath="t" string="Change"/>
          </v:shape>
        </w:pict>
      </w:r>
      <w:r w:rsidR="00E06BC9" w:rsidRPr="00E06BC9">
        <w:rPr>
          <w:noProof/>
          <w:color w:val="FF6600"/>
        </w:rPr>
        <w:pict>
          <v:shape id="_x0000_s1971" type="#_x0000_t202" style="position:absolute;left:0;text-align:left;margin-left:261.3pt;margin-top:-95.65pt;width:195pt;height:53pt;z-index:251667456;mso-position-horizontal-relative:text;mso-position-vertical-relative:text" filled="f" stroked="f" strokecolor="#c9f" strokeweight="1.5pt">
            <v:textbox style="mso-next-textbox:#_x0000_s1971">
              <w:txbxContent>
                <w:p w:rsidR="00075E1C" w:rsidRPr="005F473C" w:rsidRDefault="005F473C" w:rsidP="005F473C">
                  <w:proofErr w:type="spellStart"/>
                  <w:r w:rsidRPr="00D42132">
                    <w:rPr>
                      <w:rFonts w:ascii="Arial" w:hAnsi="Arial"/>
                      <w:i/>
                      <w:color w:val="FFFFFF"/>
                    </w:rPr>
                    <w:t>Micrsoft</w:t>
                  </w:r>
                  <w:proofErr w:type="spellEnd"/>
                  <w:r w:rsidRPr="00D42132">
                    <w:rPr>
                      <w:rFonts w:ascii="Arial" w:hAnsi="Arial"/>
                      <w:i/>
                      <w:color w:val="FFFFFF"/>
                    </w:rPr>
                    <w:t xml:space="preserve"> Word® template tips were used as a guide line for this document.</w:t>
                  </w:r>
                </w:p>
              </w:txbxContent>
            </v:textbox>
          </v:shape>
        </w:pict>
      </w:r>
      <w:r w:rsidR="00E06BC9" w:rsidRPr="00E06BC9">
        <w:rPr>
          <w:noProof/>
          <w:color w:val="FF6600"/>
          <w:bdr w:val="single" w:sz="4" w:space="0" w:color="auto"/>
          <w:shd w:val="clear" w:color="auto" w:fill="FF0000"/>
        </w:rPr>
        <w:pict>
          <v:shape id="_x0000_s1866" type="#_x0000_t202" style="position:absolute;left:0;text-align:left;margin-left:249.6pt;margin-top:-467.95pt;width:183.3pt;height:238.5pt;z-index:251661312;mso-position-horizontal-relative:text;mso-position-vertical-relative:text" filled="f" stroked="f" strokecolor="#c9f" strokeweight="1.5pt">
            <v:textbox style="mso-next-textbox:#_x0000_s1866">
              <w:txbxContent>
                <w:p w:rsidR="00935F13" w:rsidRDefault="00935F13">
                  <w:pPr>
                    <w:rPr>
                      <w:rFonts w:ascii="Arial" w:hAnsi="Arial" w:cs="Arial"/>
                      <w:color w:val="FFFFFF"/>
                    </w:rPr>
                  </w:pPr>
                  <w:r>
                    <w:rPr>
                      <w:rFonts w:ascii="Arial Black" w:hAnsi="Arial Black"/>
                      <w:noProof/>
                      <w:color w:val="FF6600"/>
                      <w:sz w:val="28"/>
                      <w:szCs w:val="28"/>
                    </w:rPr>
                    <w:t>YOUR FINAL PROJECT TEAM INFO HERE</w:t>
                  </w:r>
                  <w:r w:rsidRPr="008D7375">
                    <w:rPr>
                      <w:rFonts w:ascii="Arial Black" w:hAnsi="Arial Black"/>
                      <w:noProof/>
                      <w:color w:val="FF660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 Black" w:hAnsi="Arial Black"/>
                      <w:noProof/>
                      <w:color w:val="FF6600"/>
                      <w:sz w:val="28"/>
                      <w:szCs w:val="28"/>
                    </w:rPr>
                    <w:br/>
                  </w:r>
                  <w:r w:rsidRPr="0019020F">
                    <w:rPr>
                      <w:rFonts w:ascii="Arial" w:hAnsi="Arial" w:cs="Arial"/>
                      <w:color w:val="FFFFFF"/>
                    </w:rPr>
                    <w:t xml:space="preserve">Final Project team member names, Module, </w:t>
                  </w:r>
                  <w:r>
                    <w:rPr>
                      <w:rFonts w:ascii="Arial" w:hAnsi="Arial" w:cs="Arial"/>
                      <w:color w:val="FFFFFF"/>
                    </w:rPr>
                    <w:t xml:space="preserve">name, credits, </w:t>
                  </w:r>
                  <w:r w:rsidRPr="0019020F">
                    <w:rPr>
                      <w:rFonts w:ascii="Arial" w:hAnsi="Arial" w:cs="Arial"/>
                      <w:color w:val="FFFFFF"/>
                    </w:rPr>
                    <w:t>etc. here.</w:t>
                  </w:r>
                  <w:r>
                    <w:rPr>
                      <w:rFonts w:ascii="Arial" w:hAnsi="Arial" w:cs="Arial"/>
                      <w:color w:val="FFFFFF"/>
                    </w:rPr>
                    <w:br/>
                  </w:r>
                  <w:r w:rsidRPr="00314101">
                    <w:rPr>
                      <w:rFonts w:ascii="Arial" w:hAnsi="Arial" w:cs="Arial"/>
                      <w:i/>
                      <w:color w:val="FFFFFF"/>
                    </w:rPr>
                    <w:t>Please keep our logo and website in place.</w:t>
                  </w:r>
                </w:p>
                <w:p w:rsidR="00935F13" w:rsidRPr="0019020F" w:rsidRDefault="00FE749F" w:rsidP="009D77C5">
                  <w:pPr>
                    <w:jc w:val="center"/>
                    <w:rPr>
                      <w:rFonts w:ascii="Arial" w:hAnsi="Arial" w:cs="Arial"/>
                      <w:color w:val="FFFFFF"/>
                    </w:rPr>
                  </w:pPr>
                  <w:r>
                    <w:rPr>
                      <w:rFonts w:ascii="Arial" w:hAnsi="Arial" w:cs="Arial"/>
                      <w:noProof/>
                      <w:color w:val="FFFFFF"/>
                      <w:lang w:bidi="th-TH"/>
                    </w:rPr>
                    <w:drawing>
                      <wp:inline distT="0" distB="0" distL="0" distR="0">
                        <wp:extent cx="1092200" cy="723900"/>
                        <wp:effectExtent l="19050" t="0" r="0" b="0"/>
                        <wp:docPr id="5" name="Picture 5" descr="MCj04060720000[1]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MCj04060720000[1]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220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E4259" w:rsidRPr="00910DFB">
        <w:rPr>
          <w:bdr w:val="single" w:sz="4" w:space="0" w:color="auto"/>
          <w:shd w:val="clear" w:color="auto" w:fill="FF0000"/>
        </w:rPr>
        <w:br w:type="column"/>
      </w:r>
      <w:r w:rsidR="00E06BC9" w:rsidRPr="00E06BC9">
        <w:rPr>
          <w:color w:val="FF6600"/>
        </w:rPr>
        <w:lastRenderedPageBreak/>
        <w:pict>
          <v:oval id="_x0000_s1793" style="position:absolute;left:0;text-align:left;margin-left:587.1pt;margin-top:193.1pt;width:175pt;height:175pt;z-index:251645952" filled="f" strokecolor="white" strokeweight="1pt"/>
        </w:pict>
      </w:r>
      <w:r w:rsidR="00E06BC9" w:rsidRPr="00E06BC9">
        <w:rPr>
          <w:color w:val="FF6600"/>
        </w:rPr>
        <w:pict>
          <v:oval id="_x0000_s1595" style="position:absolute;left:0;text-align:left;margin-left:554.1pt;margin-top:200.6pt;width:211pt;height:211pt;z-index:251646976" filled="f" strokecolor="white" strokeweight="2pt"/>
        </w:pict>
      </w:r>
      <w:r w:rsidR="00E06BC9" w:rsidRPr="00E06BC9">
        <w:rPr>
          <w:color w:val="FF6600"/>
        </w:rPr>
        <w:pict>
          <v:oval id="_x0000_s1594" style="position:absolute;left:0;text-align:left;margin-left:545.6pt;margin-top:174.1pt;width:244pt;height:244pt;z-index:251648000" filled="f" strokecolor="white" strokeweight="2pt"/>
        </w:pict>
      </w:r>
      <w:r w:rsidR="004C1DC6">
        <w:br w:type="page"/>
      </w:r>
    </w:p>
    <w:p w:rsidR="00D8309E" w:rsidRDefault="00C0078B" w:rsidP="00D8309E">
      <w:pPr>
        <w:rPr>
          <w:rFonts w:ascii="TP Tankhun" w:hAnsi="TP Tankhun" w:cs="TP Tankhun" w:hint="cs"/>
          <w:b/>
          <w:bCs/>
          <w:sz w:val="44"/>
          <w:szCs w:val="44"/>
          <w:lang w:bidi="th-TH"/>
        </w:rPr>
      </w:pPr>
      <w:r>
        <w:rPr>
          <w:noProof/>
          <w:lang w:bidi="th-TH"/>
        </w:rPr>
        <w:lastRenderedPageBreak/>
        <w:pict>
          <v:shape id="_x0000_s1999" type="#_x0000_t32" style="position:absolute;margin-left:234.15pt;margin-top:-455.4pt;width:8.3pt;height:68167.9pt;z-index:251710464" o:connectortype="straight" strokecolor="#bfbfbf [2412]" strokeweight="1pt">
            <v:stroke dashstyle="dash"/>
            <v:shadow color="#868686"/>
          </v:shape>
        </w:pict>
      </w:r>
      <w:r>
        <w:rPr>
          <w:rFonts w:ascii="TP Tankhun" w:hAnsi="TP Tankhun" w:cs="TP Tankhun"/>
          <w:noProof/>
          <w:sz w:val="36"/>
          <w:szCs w:val="36"/>
          <w:lang w:bidi="th-TH"/>
        </w:rPr>
        <w:pict>
          <v:shape id="_x0000_s2004" type="#_x0000_t32" style="position:absolute;margin-left:-34.35pt;margin-top:-78.9pt;width:8.3pt;height:68167.9pt;z-index:251715584" o:connectortype="straight" strokecolor="#bfbfbf [2412]" strokeweight="1pt">
            <v:stroke dashstyle="dash"/>
            <v:shadow color="#868686"/>
          </v:shape>
        </w:pict>
      </w:r>
      <w:r w:rsidR="00D8309E" w:rsidRPr="00D8309E">
        <w:rPr>
          <w:rFonts w:ascii="TP Tankhun" w:hAnsi="TP Tankhun" w:cs="TP Tankhun" w:hint="cs"/>
          <w:b/>
          <w:bCs/>
          <w:sz w:val="44"/>
          <w:szCs w:val="44"/>
          <w:cs/>
          <w:lang w:bidi="th-TH"/>
        </w:rPr>
        <w:t>บทคัดย่อ</w:t>
      </w:r>
    </w:p>
    <w:p w:rsidR="00D8309E" w:rsidRPr="00D8309E" w:rsidRDefault="00D8309E" w:rsidP="00D8309E">
      <w:pPr>
        <w:rPr>
          <w:rFonts w:ascii="TP Tankhun" w:hAnsi="TP Tankhun" w:cs="TP Tankhun" w:hint="cs"/>
          <w:b/>
          <w:bCs/>
          <w:sz w:val="20"/>
          <w:szCs w:val="20"/>
          <w:cs/>
          <w:lang w:bidi="th-TH"/>
        </w:rPr>
      </w:pPr>
    </w:p>
    <w:p w:rsidR="00D8309E" w:rsidRPr="00D8309E" w:rsidRDefault="003379A4" w:rsidP="00EA31D6">
      <w:pPr>
        <w:ind w:firstLine="426"/>
        <w:jc w:val="thaiDistribute"/>
        <w:rPr>
          <w:rFonts w:ascii="TP Tankhun" w:hAnsi="TP Tankhun" w:cs="TP Tankhun"/>
          <w:sz w:val="36"/>
          <w:szCs w:val="36"/>
          <w:cs/>
        </w:rPr>
      </w:pPr>
      <w:r>
        <w:rPr>
          <w:rFonts w:ascii="TP Tankhun" w:hAnsi="TP Tankhun" w:cs="TP Tankhun"/>
          <w:noProof/>
          <w:sz w:val="36"/>
          <w:szCs w:val="36"/>
          <w:lang w:bidi="th-TH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3211830</wp:posOffset>
            </wp:positionH>
            <wp:positionV relativeFrom="paragraph">
              <wp:posOffset>1244600</wp:posOffset>
            </wp:positionV>
            <wp:extent cx="704850" cy="704850"/>
            <wp:effectExtent l="0" t="0" r="0" b="0"/>
            <wp:wrapTight wrapText="bothSides">
              <wp:wrapPolygon edited="0">
                <wp:start x="8757" y="0"/>
                <wp:lineTo x="2919" y="7005"/>
                <wp:lineTo x="2335" y="8173"/>
                <wp:lineTo x="5838" y="9341"/>
                <wp:lineTo x="5838" y="19849"/>
                <wp:lineTo x="8173" y="21016"/>
                <wp:lineTo x="12843" y="21016"/>
                <wp:lineTo x="15178" y="19849"/>
                <wp:lineTo x="15178" y="19265"/>
                <wp:lineTo x="12843" y="18681"/>
                <wp:lineTo x="14595" y="18681"/>
                <wp:lineTo x="15762" y="13427"/>
                <wp:lineTo x="15178" y="9341"/>
                <wp:lineTo x="18681" y="9341"/>
                <wp:lineTo x="18097" y="7005"/>
                <wp:lineTo x="12259" y="0"/>
                <wp:lineTo x="8757" y="0"/>
              </wp:wrapPolygon>
            </wp:wrapTight>
            <wp:docPr id="31" name="Picture 30" descr="1262355350_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2355350_Upload.png"/>
                    <pic:cNvPicPr/>
                  </pic:nvPicPr>
                  <pic:blipFill>
                    <a:blip r:embed="rId2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09E" w:rsidRPr="00D8309E">
        <w:rPr>
          <w:rFonts w:ascii="TP Tankhun" w:hAnsi="TP Tankhun" w:cs="TP Tankhun"/>
          <w:sz w:val="36"/>
          <w:szCs w:val="36"/>
          <w:cs/>
        </w:rPr>
        <w:t>ในปัจจุบัน เมื่อ</w:t>
      </w:r>
      <w:r w:rsidR="00D8309E">
        <w:rPr>
          <w:rFonts w:ascii="TP Tankhun" w:hAnsi="TP Tankhun" w:cs="TP Tankhun"/>
          <w:sz w:val="36"/>
          <w:szCs w:val="36"/>
          <w:cs/>
        </w:rPr>
        <w:t>พิจารณาทางด้านสิ่งแวดล้อม โลก</w:t>
      </w:r>
      <w:r w:rsidR="00D8309E" w:rsidRPr="00D8309E">
        <w:rPr>
          <w:rFonts w:ascii="TP Tankhun" w:hAnsi="TP Tankhun" w:cs="TP Tankhun"/>
          <w:sz w:val="36"/>
          <w:szCs w:val="36"/>
          <w:cs/>
        </w:rPr>
        <w:t>ได้เปลี่ยนแปลงไปมาก ทั้งทรัพยากรธรรมชาติที่ลดลง มลภาวะต่างๆ ที่เพิ่มขึ้น และเกิดวิกฤตการณ์ทางธรรมชาติต่างๆ ขึ้นมากมาย แต่มีเพียงน้อยคนที่จะพยายามเปลี่ยนพฤติกรรมการใช้ชีวิตของตนเองเพื่อ แก้ไขสภาพเหตุการณ์เหล่านั้น</w:t>
      </w:r>
    </w:p>
    <w:p w:rsidR="00D8309E" w:rsidRPr="00D8309E" w:rsidRDefault="003379A4" w:rsidP="00EA31D6">
      <w:pPr>
        <w:ind w:firstLine="426"/>
        <w:jc w:val="thaiDistribute"/>
        <w:rPr>
          <w:rFonts w:ascii="TP Tankhun" w:hAnsi="TP Tankhun" w:cs="TP Tankhun"/>
          <w:sz w:val="36"/>
          <w:szCs w:val="36"/>
        </w:rPr>
      </w:pPr>
      <w:r>
        <w:rPr>
          <w:rFonts w:ascii="TP Tankhun" w:hAnsi="TP Tankhun" w:cs="TP Tankhun"/>
          <w:noProof/>
          <w:sz w:val="36"/>
          <w:szCs w:val="36"/>
          <w:lang w:bidi="th-TH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3002280</wp:posOffset>
            </wp:positionH>
            <wp:positionV relativeFrom="paragraph">
              <wp:posOffset>1438275</wp:posOffset>
            </wp:positionV>
            <wp:extent cx="742950" cy="1000125"/>
            <wp:effectExtent l="0" t="0" r="0" b="0"/>
            <wp:wrapTight wrapText="bothSides">
              <wp:wrapPolygon edited="0">
                <wp:start x="8308" y="2057"/>
                <wp:lineTo x="3323" y="5349"/>
                <wp:lineTo x="2769" y="8640"/>
                <wp:lineTo x="7754" y="15223"/>
                <wp:lineTo x="5538" y="20160"/>
                <wp:lineTo x="6092" y="20160"/>
                <wp:lineTo x="16615" y="20160"/>
                <wp:lineTo x="14954" y="15223"/>
                <wp:lineTo x="20492" y="9051"/>
                <wp:lineTo x="21046" y="7406"/>
                <wp:lineTo x="14954" y="2880"/>
                <wp:lineTo x="12185" y="2057"/>
                <wp:lineTo x="8308" y="2057"/>
              </wp:wrapPolygon>
            </wp:wrapTight>
            <wp:docPr id="33" name="Picture 32" descr="ist2_5994129-four-seasons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2_5994129-four-seasons-tree.jpg"/>
                    <pic:cNvPicPr/>
                  </pic:nvPicPr>
                  <pic:blipFill>
                    <a:blip r:embed="rId2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lum bright="-10000"/>
                    </a:blip>
                    <a:srcRect l="56471" t="52459" r="556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09E" w:rsidRPr="00D8309E">
        <w:rPr>
          <w:rFonts w:ascii="TP Tankhun" w:hAnsi="TP Tankhun" w:cs="TP Tankhun"/>
          <w:sz w:val="36"/>
          <w:szCs w:val="36"/>
          <w:cs/>
        </w:rPr>
        <w:t xml:space="preserve">ด้วยเหตุนี้ เกม </w:t>
      </w:r>
      <w:r w:rsidR="00D8309E" w:rsidRPr="00970EF8">
        <w:rPr>
          <w:rFonts w:ascii="TP Tankhun" w:hAnsi="TP Tankhun" w:cs="TP Tankhun"/>
          <w:b/>
          <w:bCs/>
          <w:i/>
          <w:iCs/>
          <w:sz w:val="36"/>
          <w:szCs w:val="36"/>
        </w:rPr>
        <w:t>“Change”</w:t>
      </w:r>
      <w:r w:rsidR="00D8309E">
        <w:rPr>
          <w:rFonts w:ascii="TP Tankhun" w:hAnsi="TP Tankhun" w:cs="TP Tankhun"/>
          <w:sz w:val="36"/>
          <w:szCs w:val="36"/>
        </w:rPr>
        <w:t xml:space="preserve"> </w:t>
      </w:r>
      <w:r w:rsidR="00D8309E" w:rsidRPr="00D8309E">
        <w:rPr>
          <w:rFonts w:ascii="TP Tankhun" w:hAnsi="TP Tankhun" w:cs="TP Tankhun"/>
          <w:sz w:val="36"/>
          <w:szCs w:val="36"/>
          <w:cs/>
        </w:rPr>
        <w:t xml:space="preserve">จึงถูกสร้างขึ้น โดยเป็น </w:t>
      </w:r>
      <w:r w:rsidR="00D8309E" w:rsidRPr="00D8309E">
        <w:rPr>
          <w:rFonts w:ascii="TP Tankhun" w:hAnsi="TP Tankhun" w:cs="TP Tankhun"/>
          <w:sz w:val="36"/>
          <w:szCs w:val="36"/>
        </w:rPr>
        <w:t xml:space="preserve">Social Web-Based Game </w:t>
      </w:r>
      <w:r w:rsidR="00D8309E" w:rsidRPr="00D8309E">
        <w:rPr>
          <w:rFonts w:ascii="TP Tankhun" w:hAnsi="TP Tankhun" w:cs="TP Tankhun"/>
          <w:sz w:val="36"/>
          <w:szCs w:val="36"/>
          <w:cs/>
        </w:rPr>
        <w:t>ที่ผู้เล่นทั่วไปสามารถเล่นได้โดยไม่ต้องติดตั้งโปรแกรม เป็นเกมที่ผู้เล่นต้องทดลองในการทำวิจัยเพื่อสร้างสรรค์เทคโนโลยีใหม่ๆ ซึ่งในขณะที่เทคโนโลยีต่างๆ กำลังเจริญขึ้น สิ่งแวดล้อมต่างๆ ก็ได้เสื่อมโทรมลงไปพร้อมๆ กัน และสะท้อนผลกระทบให้ผู้เล่นเห็นอย่างชัดเจน ให้ผู้เล่นได้ร่วมมือกันแก้ไขปัญหาในเกม เพื่อเป็นการเน้นย้ำสิ่งที่เกิดขึ้นจริงในปัจจุบัน และเพื่อสร้างจิตสำนึกรักษ์สิ่งแวดล้อมแก้ผู้เล่น ว่าถึงเวลาที่ควรจะเปลี่ยนพฤติกรรมการใช้ชีวิต เพื่อรักษาสภาพแวดล้อมของโลกไว้ในสภาพที่ดี ก่อนที่จะสายเกินไปดังในเกม</w:t>
      </w:r>
    </w:p>
    <w:p w:rsidR="008D7375" w:rsidRPr="00317A46" w:rsidRDefault="00D8309E" w:rsidP="00D8309E">
      <w:pPr>
        <w:pStyle w:val="Heading2"/>
        <w:spacing w:after="240"/>
        <w:jc w:val="center"/>
        <w:rPr>
          <w:color w:val="auto"/>
        </w:rPr>
      </w:pPr>
      <w:r>
        <w:rPr>
          <w:noProof/>
          <w:color w:val="auto"/>
          <w:lang w:bidi="th-TH"/>
        </w:rPr>
        <w:drawing>
          <wp:inline distT="0" distB="0" distL="0" distR="0">
            <wp:extent cx="1266825" cy="1129459"/>
            <wp:effectExtent l="19050" t="0" r="9525" b="0"/>
            <wp:docPr id="26" name="Picture 25" descr="icon_greensp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_greenspot.jpg"/>
                    <pic:cNvPicPr/>
                  </pic:nvPicPr>
                  <pic:blipFill>
                    <a:blip r:embed="rId2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665" cy="11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59" w:rsidRPr="00970EF8" w:rsidRDefault="00EA31D6" w:rsidP="008B3DBF">
      <w:pPr>
        <w:pStyle w:val="Heading3"/>
        <w:spacing w:before="240"/>
        <w:rPr>
          <w:rFonts w:ascii="TP Tankhun" w:hAnsi="TP Tankhun" w:cs="TP Tankhun"/>
          <w:b/>
          <w:bCs/>
          <w:color w:val="auto"/>
          <w:sz w:val="44"/>
          <w:szCs w:val="44"/>
          <w:lang w:bidi="th-TH"/>
        </w:rPr>
      </w:pPr>
      <w:r w:rsidRPr="00970EF8">
        <w:rPr>
          <w:rFonts w:ascii="TP Tankhun" w:hAnsi="TP Tankhun" w:cs="TP Tankhun"/>
          <w:b/>
          <w:bCs/>
          <w:color w:val="auto"/>
          <w:sz w:val="44"/>
          <w:szCs w:val="44"/>
          <w:cs/>
          <w:lang w:bidi="th-TH"/>
        </w:rPr>
        <w:lastRenderedPageBreak/>
        <w:t>เรื่องราวในเกม</w:t>
      </w:r>
    </w:p>
    <w:p w:rsidR="00EA31D6" w:rsidRDefault="00EA31D6" w:rsidP="00EA31D6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  <w:r>
        <w:rPr>
          <w:rFonts w:ascii="TP Tankhun" w:hAnsi="TP Tankhun" w:cs="TP Tankhun"/>
          <w:noProof/>
          <w:color w:val="auto"/>
          <w:sz w:val="36"/>
          <w:szCs w:val="36"/>
          <w:lang w:bidi="th-T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1855470</wp:posOffset>
            </wp:positionH>
            <wp:positionV relativeFrom="paragraph">
              <wp:posOffset>43815</wp:posOffset>
            </wp:positionV>
            <wp:extent cx="781050" cy="781050"/>
            <wp:effectExtent l="0" t="0" r="0" b="0"/>
            <wp:wrapTight wrapText="bothSides">
              <wp:wrapPolygon edited="0">
                <wp:start x="6849" y="0"/>
                <wp:lineTo x="2634" y="6322"/>
                <wp:lineTo x="3688" y="17912"/>
                <wp:lineTo x="8956" y="21073"/>
                <wp:lineTo x="11063" y="21073"/>
                <wp:lineTo x="15805" y="21073"/>
                <wp:lineTo x="17385" y="21073"/>
                <wp:lineTo x="20546" y="17912"/>
                <wp:lineTo x="20546" y="16332"/>
                <wp:lineTo x="19493" y="13171"/>
                <wp:lineTo x="17385" y="7376"/>
                <wp:lineTo x="15278" y="2107"/>
                <wp:lineTo x="13171" y="0"/>
                <wp:lineTo x="6849" y="0"/>
              </wp:wrapPolygon>
            </wp:wrapTight>
            <wp:docPr id="30" name="Picture 28" descr="1263114576_Esqu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4576_Esquimal.png"/>
                    <pic:cNvPicPr/>
                  </pic:nvPicPr>
                  <pic:blipFill>
                    <a:blip r:embed="rId24" cstate="print">
                      <a:grayscl/>
                      <a:lum bright="30000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ผู้เล่นจะรับบทเป็นมนุษย์คนหนึ่งในโลกจำลองยุคโบราณ ที่มีทรัพยากรธรรมชาติอุดมสมบูรณ์ แต่ไร้ซึ่งเทคโนโลยี</w:t>
      </w:r>
    </w:p>
    <w:p w:rsidR="00EA31D6" w:rsidRPr="00EA31D6" w:rsidRDefault="00EA31D6" w:rsidP="00EA31D6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</w:p>
    <w:p w:rsidR="00EA31D6" w:rsidRPr="00EA31D6" w:rsidRDefault="00B41EBC" w:rsidP="003379A4">
      <w:pPr>
        <w:pStyle w:val="BodyText"/>
        <w:spacing w:after="0" w:line="240" w:lineRule="auto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  <w:r>
        <w:rPr>
          <w:rFonts w:ascii="TP Tankhun" w:hAnsi="TP Tankhun" w:cs="TP Tankhun"/>
          <w:noProof/>
          <w:color w:val="auto"/>
          <w:sz w:val="36"/>
          <w:szCs w:val="36"/>
          <w:lang w:bidi="th-TH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54610</wp:posOffset>
            </wp:positionV>
            <wp:extent cx="857250" cy="857250"/>
            <wp:effectExtent l="19050" t="0" r="0" b="0"/>
            <wp:wrapTight wrapText="bothSides">
              <wp:wrapPolygon edited="0">
                <wp:start x="9120" y="0"/>
                <wp:lineTo x="6720" y="2400"/>
                <wp:lineTo x="5280" y="7680"/>
                <wp:lineTo x="1920" y="10080"/>
                <wp:lineTo x="-480" y="13440"/>
                <wp:lineTo x="-480" y="15360"/>
                <wp:lineTo x="4800" y="21120"/>
                <wp:lineTo x="5280" y="21120"/>
                <wp:lineTo x="20160" y="21120"/>
                <wp:lineTo x="21120" y="15360"/>
                <wp:lineTo x="21120" y="6720"/>
                <wp:lineTo x="16800" y="1920"/>
                <wp:lineTo x="14400" y="0"/>
                <wp:lineTo x="9120" y="0"/>
              </wp:wrapPolygon>
            </wp:wrapTight>
            <wp:docPr id="36" name="Picture 35" descr="1265438253_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5438253__info.png"/>
                    <pic:cNvPicPr/>
                  </pic:nvPicPr>
                  <pic:blipFill>
                    <a:blip r:embed="rId2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 xml:space="preserve">ผู้เล่นจะร่วมกัน 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“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  <w:cs/>
          <w:lang w:bidi="th-TH"/>
        </w:rPr>
        <w:t>เปลี่ยนโลก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 xml:space="preserve">”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ด้วยการนำทรัพยากรที่มีมาสร้างเทคโนโลยี</w:t>
      </w:r>
      <w:r w:rsidR="00EA31D6">
        <w:rPr>
          <w:rFonts w:ascii="TP Tankhun" w:hAnsi="TP Tankhun" w:cs="TP Tankhun" w:hint="cs"/>
          <w:color w:val="auto"/>
          <w:sz w:val="36"/>
          <w:szCs w:val="36"/>
          <w:cs/>
          <w:lang w:bidi="th-TH"/>
        </w:rPr>
        <w:t>แ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ละค้นคว้าต่อยอด</w:t>
      </w:r>
      <w:r w:rsidR="00EA31D6">
        <w:rPr>
          <w:rFonts w:ascii="TP Tankhun" w:hAnsi="TP Tankhun" w:cs="TP Tankhun" w:hint="cs"/>
          <w:color w:val="auto"/>
          <w:sz w:val="36"/>
          <w:szCs w:val="36"/>
          <w:cs/>
          <w:lang w:bidi="th-TH"/>
        </w:rPr>
        <w:t>ต่อ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ไป เพื่อเพิ่มคุณภาพชีวิตให้กับผู้เล่น</w:t>
      </w:r>
    </w:p>
    <w:p w:rsidR="00EA31D6" w:rsidRDefault="003379A4" w:rsidP="00EA31D6">
      <w:pPr>
        <w:pStyle w:val="BodyText"/>
        <w:spacing w:after="0" w:line="240" w:lineRule="auto"/>
        <w:jc w:val="thaiDistribute"/>
        <w:rPr>
          <w:rFonts w:ascii="TP Tankhun" w:hAnsi="TP Tankhun" w:cs="TP Tankhun" w:hint="cs"/>
          <w:color w:val="auto"/>
          <w:sz w:val="36"/>
          <w:szCs w:val="36"/>
          <w:lang w:bidi="th-TH"/>
        </w:rPr>
      </w:pPr>
      <w:r>
        <w:rPr>
          <w:rFonts w:ascii="TP Tankhun" w:hAnsi="TP Tankhun" w:cs="TP Tankhun" w:hint="cs"/>
          <w:noProof/>
          <w:color w:val="auto"/>
          <w:sz w:val="36"/>
          <w:szCs w:val="36"/>
          <w:lang w:bidi="th-TH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1741170</wp:posOffset>
            </wp:positionH>
            <wp:positionV relativeFrom="paragraph">
              <wp:posOffset>107950</wp:posOffset>
            </wp:positionV>
            <wp:extent cx="971550" cy="971550"/>
            <wp:effectExtent l="0" t="0" r="0" b="0"/>
            <wp:wrapTight wrapText="bothSides">
              <wp:wrapPolygon edited="0">
                <wp:start x="9318" y="424"/>
                <wp:lineTo x="6353" y="847"/>
                <wp:lineTo x="847" y="5082"/>
                <wp:lineTo x="847" y="15671"/>
                <wp:lineTo x="6353" y="20753"/>
                <wp:lineTo x="8471" y="20753"/>
                <wp:lineTo x="16094" y="20753"/>
                <wp:lineTo x="18635" y="20753"/>
                <wp:lineTo x="20753" y="17365"/>
                <wp:lineTo x="20329" y="13976"/>
                <wp:lineTo x="20753" y="8047"/>
                <wp:lineTo x="21176" y="5506"/>
                <wp:lineTo x="14824" y="847"/>
                <wp:lineTo x="12282" y="424"/>
                <wp:lineTo x="9318" y="424"/>
              </wp:wrapPolygon>
            </wp:wrapTight>
            <wp:docPr id="32" name="Picture 31" descr="Globe-Connected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e-Connected-icon.png"/>
                    <pic:cNvPicPr/>
                  </pic:nvPicPr>
                  <pic:blipFill>
                    <a:blip r:embed="rId2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79A4" w:rsidRDefault="00EA31D6" w:rsidP="003379A4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  <w:r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 xml:space="preserve">ในขณะที่ยุคสมัยเปลี่ยนไปตามเทคโนโลยี ผู้เล่นก็ได้ </w:t>
      </w:r>
      <w:r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“</w:t>
      </w:r>
      <w:r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  <w:cs/>
          <w:lang w:bidi="th-TH"/>
        </w:rPr>
        <w:t>เปลี่ยนโลก</w:t>
      </w:r>
      <w:r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”</w:t>
      </w:r>
      <w:r w:rsidRPr="00EA31D6">
        <w:rPr>
          <w:rFonts w:ascii="TP Tankhun" w:hAnsi="TP Tankhun" w:cs="TP Tankhun"/>
          <w:color w:val="auto"/>
          <w:sz w:val="36"/>
          <w:szCs w:val="36"/>
        </w:rPr>
        <w:t xml:space="preserve"> </w:t>
      </w:r>
      <w:r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โดยไม่รู้ตัว</w:t>
      </w:r>
    </w:p>
    <w:p w:rsidR="00EA31D6" w:rsidRDefault="00EA31D6" w:rsidP="00EA31D6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  <w:r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การใช้เทคโนโลยี ทำให้เกิดมลพิษมากขึ้น</w:t>
      </w:r>
      <w:r w:rsidR="003379A4">
        <w:rPr>
          <w:rFonts w:ascii="TP Tankhun" w:hAnsi="TP Tankhun" w:cs="TP Tankhun" w:hint="cs"/>
          <w:color w:val="auto"/>
          <w:sz w:val="36"/>
          <w:szCs w:val="36"/>
          <w:cs/>
          <w:lang w:bidi="th-TH"/>
        </w:rPr>
        <w:t xml:space="preserve"> </w:t>
      </w:r>
      <w:r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ทรัพยากรธรรมชาติหมดไปอย่างรวดเร็ว จนเกิดวิกฤตสิ่งแวดล้อม ที่ส่งผลกระทบต่อผู้เล่น</w:t>
      </w:r>
    </w:p>
    <w:p w:rsidR="003379A4" w:rsidRPr="00970EF8" w:rsidRDefault="003379A4" w:rsidP="00EA31D6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28"/>
          <w:szCs w:val="28"/>
          <w:lang w:bidi="th-TH"/>
        </w:rPr>
      </w:pPr>
    </w:p>
    <w:p w:rsidR="00E96944" w:rsidRDefault="00BF75F9" w:rsidP="00970EF8">
      <w:pPr>
        <w:pStyle w:val="BodyText"/>
        <w:spacing w:after="0" w:line="240" w:lineRule="auto"/>
        <w:ind w:firstLine="426"/>
        <w:jc w:val="thaiDistribute"/>
        <w:rPr>
          <w:rFonts w:ascii="TP Tankhun" w:hAnsi="TP Tankhun" w:cs="TP Tankhun"/>
          <w:color w:val="auto"/>
          <w:sz w:val="36"/>
          <w:szCs w:val="36"/>
          <w:lang w:bidi="th-TH"/>
        </w:rPr>
      </w:pPr>
      <w:r>
        <w:rPr>
          <w:rFonts w:ascii="TP Tankhun" w:hAnsi="TP Tankhun" w:cs="TP Tankhun"/>
          <w:noProof/>
          <w:color w:val="auto"/>
          <w:sz w:val="36"/>
          <w:szCs w:val="36"/>
          <w:lang w:bidi="th-TH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1464945</wp:posOffset>
            </wp:positionH>
            <wp:positionV relativeFrom="paragraph">
              <wp:posOffset>713105</wp:posOffset>
            </wp:positionV>
            <wp:extent cx="1295400" cy="756285"/>
            <wp:effectExtent l="19050" t="0" r="0" b="0"/>
            <wp:wrapTight wrapText="bothSides">
              <wp:wrapPolygon edited="0">
                <wp:start x="7624" y="0"/>
                <wp:lineTo x="2224" y="8705"/>
                <wp:lineTo x="953" y="12514"/>
                <wp:lineTo x="-318" y="17411"/>
                <wp:lineTo x="-318" y="21219"/>
                <wp:lineTo x="21600" y="21219"/>
                <wp:lineTo x="21600" y="19043"/>
                <wp:lineTo x="21282" y="17411"/>
                <wp:lineTo x="18741" y="11426"/>
                <wp:lineTo x="17471" y="8705"/>
                <wp:lineTo x="17788" y="6529"/>
                <wp:lineTo x="13024" y="1632"/>
                <wp:lineTo x="9529" y="0"/>
                <wp:lineTo x="7624" y="0"/>
              </wp:wrapPolygon>
            </wp:wrapTight>
            <wp:docPr id="34" name="Picture 33" descr="r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ycle.png"/>
                    <pic:cNvPicPr/>
                  </pic:nvPicPr>
                  <pic:blipFill>
                    <a:blip r:embed="rId27" cstate="print">
                      <a:grayscl/>
                    </a:blip>
                    <a:srcRect b="113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 xml:space="preserve">ทำให้ผู้เล่นต้อง 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“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  <w:cs/>
          <w:lang w:bidi="th-TH"/>
        </w:rPr>
        <w:t>ร่วมมือกัน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”</w:t>
      </w:r>
      <w:r w:rsidR="00EA31D6" w:rsidRPr="00EA31D6">
        <w:rPr>
          <w:rFonts w:ascii="TP Tankhun" w:hAnsi="TP Tankhun" w:cs="TP Tankhun"/>
          <w:color w:val="auto"/>
          <w:sz w:val="36"/>
          <w:szCs w:val="36"/>
        </w:rPr>
        <w:t xml:space="preserve">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 xml:space="preserve">ที่จะ 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“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  <w:cs/>
          <w:lang w:bidi="th-TH"/>
        </w:rPr>
        <w:t>เปลี่ยน</w:t>
      </w:r>
      <w:r w:rsidR="00EA31D6" w:rsidRPr="00970EF8">
        <w:rPr>
          <w:rFonts w:ascii="TP Tankhun" w:hAnsi="TP Tankhun" w:cs="TP Tankhun"/>
          <w:b/>
          <w:bCs/>
          <w:i/>
          <w:iCs/>
          <w:color w:val="auto"/>
          <w:sz w:val="36"/>
          <w:szCs w:val="36"/>
        </w:rPr>
        <w:t>”</w:t>
      </w:r>
      <w:r w:rsidR="00EA31D6" w:rsidRPr="00EA31D6">
        <w:rPr>
          <w:rFonts w:ascii="TP Tankhun" w:hAnsi="TP Tankhun" w:cs="TP Tankhun"/>
          <w:color w:val="auto"/>
          <w:sz w:val="36"/>
          <w:szCs w:val="36"/>
        </w:rPr>
        <w:t xml:space="preserve">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พฤติกรรมการเลือกใช้เทคโนโลยี</w:t>
      </w:r>
      <w:r w:rsidR="00EA31D6">
        <w:rPr>
          <w:rFonts w:ascii="TP Tankhun" w:hAnsi="TP Tankhun" w:cs="TP Tankhun"/>
          <w:color w:val="auto"/>
          <w:sz w:val="36"/>
          <w:szCs w:val="36"/>
        </w:rPr>
        <w:t xml:space="preserve">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 xml:space="preserve">และ พยายามสร้างสรรค์เทคโนโลยีที่เป็นมิตรต่อสิ่งแวดล้อม เพื่อ </w:t>
      </w:r>
      <w:r w:rsidR="00EA31D6" w:rsidRPr="00EA31D6">
        <w:rPr>
          <w:rFonts w:ascii="TP Tankhun" w:hAnsi="TP Tankhun" w:cs="TP Tankhun"/>
          <w:color w:val="auto"/>
          <w:sz w:val="36"/>
          <w:szCs w:val="36"/>
        </w:rPr>
        <w:t>“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เปลี่ยนโลก</w:t>
      </w:r>
      <w:r w:rsidR="00EA31D6" w:rsidRPr="00EA31D6">
        <w:rPr>
          <w:rFonts w:ascii="TP Tankhun" w:hAnsi="TP Tankhun" w:cs="TP Tankhun"/>
          <w:color w:val="auto"/>
          <w:sz w:val="36"/>
          <w:szCs w:val="36"/>
        </w:rPr>
        <w:t>”</w:t>
      </w:r>
      <w:r>
        <w:rPr>
          <w:rFonts w:ascii="TP Tankhun" w:hAnsi="TP Tankhun" w:cs="TP Tankhun"/>
          <w:color w:val="auto"/>
          <w:sz w:val="36"/>
          <w:szCs w:val="36"/>
        </w:rPr>
        <w:t xml:space="preserve">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ให้เทคโนโลยี</w:t>
      </w:r>
      <w:r w:rsidR="00EA31D6">
        <w:rPr>
          <w:rFonts w:ascii="TP Tankhun" w:hAnsi="TP Tankhun" w:cs="TP Tankhun" w:hint="cs"/>
          <w:color w:val="auto"/>
          <w:sz w:val="36"/>
          <w:szCs w:val="36"/>
          <w:cs/>
          <w:lang w:bidi="th-TH"/>
        </w:rPr>
        <w:t xml:space="preserve"> </w:t>
      </w:r>
      <w:r w:rsidR="00EA31D6" w:rsidRPr="00EA31D6">
        <w:rPr>
          <w:rFonts w:ascii="TP Tankhun" w:hAnsi="TP Tankhun" w:cs="TP Tankhun"/>
          <w:color w:val="auto"/>
          <w:sz w:val="36"/>
          <w:szCs w:val="36"/>
          <w:cs/>
          <w:lang w:bidi="th-TH"/>
        </w:rPr>
        <w:t>มนุษย์ และสิ่งแวดล้อม อยู่ร่วมกันได้อย่างยั่งยืน</w:t>
      </w:r>
    </w:p>
    <w:p w:rsidR="00970EF8" w:rsidRDefault="00C0078B" w:rsidP="00E96944">
      <w:pPr>
        <w:rPr>
          <w:rFonts w:ascii="TP Tankhun" w:hAnsi="TP Tankhun" w:cs="TP Tankhun"/>
          <w:b/>
          <w:bCs/>
          <w:spacing w:val="-5"/>
          <w:sz w:val="44"/>
          <w:szCs w:val="44"/>
          <w:lang w:bidi="th-TH"/>
        </w:rPr>
      </w:pPr>
      <w:r>
        <w:rPr>
          <w:rFonts w:ascii="TP Tankhun" w:hAnsi="TP Tankhun" w:cs="TP Tankhun"/>
          <w:b/>
          <w:bCs/>
          <w:noProof/>
          <w:sz w:val="44"/>
          <w:szCs w:val="44"/>
          <w:lang w:bidi="th-TH"/>
        </w:rPr>
        <w:lastRenderedPageBreak/>
        <w:pict>
          <v:shape id="_x0000_s2000" type="#_x0000_t32" style="position:absolute;margin-left:-17.15pt;margin-top:-50.4pt;width:8.3pt;height:68167.9pt;z-index:251711488" o:connectortype="straight" strokecolor="#bfbfbf [2412]" strokeweight="1pt">
            <v:stroke dashstyle="dash"/>
            <v:shadow color="#868686"/>
          </v:shape>
        </w:pict>
      </w:r>
      <w:r>
        <w:rPr>
          <w:rFonts w:ascii="TP Tankhun" w:hAnsi="TP Tankhun" w:cs="TP Tankhun" w:hint="cs"/>
          <w:b/>
          <w:bCs/>
          <w:noProof/>
          <w:sz w:val="20"/>
          <w:szCs w:val="20"/>
          <w:lang w:bidi="th-TH"/>
        </w:rPr>
        <w:pict>
          <v:shape id="_x0000_s2003" type="#_x0000_t32" style="position:absolute;margin-left:248.35pt;margin-top:-50.4pt;width:8.3pt;height:68167.9pt;z-index:251714560" o:connectortype="straight" strokecolor="#bfbfbf [2412]" strokeweight="1pt">
            <v:stroke dashstyle="dash"/>
            <v:shadow color="#868686"/>
          </v:shape>
        </w:pict>
      </w:r>
      <w:r w:rsidR="00970EF8" w:rsidRPr="00970EF8">
        <w:rPr>
          <w:rFonts w:ascii="TP Tankhun" w:hAnsi="TP Tankhun" w:cs="TP Tankhun" w:hint="cs"/>
          <w:b/>
          <w:bCs/>
          <w:spacing w:val="-5"/>
          <w:sz w:val="44"/>
          <w:szCs w:val="44"/>
          <w:cs/>
          <w:lang w:bidi="th-TH"/>
        </w:rPr>
        <w:t>สร้าง</w:t>
      </w:r>
      <w:r w:rsidR="00970EF8" w:rsidRPr="00970EF8">
        <w:rPr>
          <w:rFonts w:ascii="TP Tankhun" w:hAnsi="TP Tankhun" w:cs="TP Tankhun"/>
          <w:b/>
          <w:bCs/>
          <w:spacing w:val="-5"/>
          <w:sz w:val="44"/>
          <w:szCs w:val="44"/>
          <w:cs/>
          <w:lang w:bidi="th-TH"/>
        </w:rPr>
        <w:t xml:space="preserve"> </w:t>
      </w:r>
      <w:r w:rsidR="00970EF8" w:rsidRPr="00970EF8">
        <w:rPr>
          <w:rFonts w:ascii="TP Tankhun" w:hAnsi="TP Tankhun" w:cs="TP Tankhun"/>
          <w:b/>
          <w:bCs/>
          <w:spacing w:val="-5"/>
          <w:sz w:val="44"/>
          <w:szCs w:val="44"/>
        </w:rPr>
        <w:t xml:space="preserve">Change </w:t>
      </w:r>
      <w:r w:rsidR="00970EF8" w:rsidRPr="00970EF8">
        <w:rPr>
          <w:rFonts w:ascii="TP Tankhun" w:hAnsi="TP Tankhun" w:cs="TP Tankhun" w:hint="cs"/>
          <w:b/>
          <w:bCs/>
          <w:spacing w:val="-5"/>
          <w:sz w:val="44"/>
          <w:szCs w:val="44"/>
          <w:cs/>
          <w:lang w:bidi="th-TH"/>
        </w:rPr>
        <w:t xml:space="preserve">มาเพื่ออะไร </w:t>
      </w:r>
      <w:r w:rsidR="00970EF8" w:rsidRPr="00970EF8">
        <w:rPr>
          <w:rFonts w:ascii="TP Tankhun" w:hAnsi="TP Tankhun" w:cs="TP Tankhun" w:hint="cs"/>
          <w:b/>
          <w:bCs/>
          <w:spacing w:val="-5"/>
          <w:sz w:val="44"/>
          <w:szCs w:val="44"/>
          <w:lang w:bidi="th-TH"/>
        </w:rPr>
        <w:t>?</w:t>
      </w:r>
    </w:p>
    <w:p w:rsidR="00271DAB" w:rsidRPr="00271DAB" w:rsidRDefault="00271DAB" w:rsidP="00E96944">
      <w:pPr>
        <w:rPr>
          <w:rFonts w:ascii="TP Tankhun" w:hAnsi="TP Tankhun" w:cs="TP Tankhun" w:hint="cs"/>
          <w:b/>
          <w:bCs/>
          <w:spacing w:val="-5"/>
          <w:sz w:val="20"/>
          <w:szCs w:val="20"/>
          <w:lang w:bidi="th-TH"/>
        </w:rPr>
      </w:pPr>
    </w:p>
    <w:p w:rsidR="00271DAB" w:rsidRDefault="00B41EBC" w:rsidP="00271DAB">
      <w:pPr>
        <w:ind w:firstLine="426"/>
        <w:jc w:val="thaiDistribute"/>
        <w:rPr>
          <w:rFonts w:ascii="TP Tankhun" w:hAnsi="TP Tankhun" w:cs="TP Tankhun"/>
          <w:spacing w:val="-5"/>
          <w:sz w:val="36"/>
          <w:szCs w:val="36"/>
        </w:rPr>
      </w:pPr>
      <w:r>
        <w:rPr>
          <w:rFonts w:ascii="TP Tankhun" w:hAnsi="TP Tankhun" w:cs="TP Tankhun" w:hint="cs"/>
          <w:noProof/>
          <w:spacing w:val="-5"/>
          <w:sz w:val="36"/>
          <w:szCs w:val="36"/>
          <w:lang w:bidi="th-TH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1956435</wp:posOffset>
            </wp:positionH>
            <wp:positionV relativeFrom="paragraph">
              <wp:posOffset>63500</wp:posOffset>
            </wp:positionV>
            <wp:extent cx="704850" cy="704850"/>
            <wp:effectExtent l="0" t="0" r="0" b="0"/>
            <wp:wrapTight wrapText="bothSides">
              <wp:wrapPolygon edited="0">
                <wp:start x="7005" y="1751"/>
                <wp:lineTo x="3503" y="3503"/>
                <wp:lineTo x="0" y="8173"/>
                <wp:lineTo x="0" y="14011"/>
                <wp:lineTo x="8757" y="19849"/>
                <wp:lineTo x="12843" y="19849"/>
                <wp:lineTo x="15762" y="19849"/>
                <wp:lineTo x="16346" y="19849"/>
                <wp:lineTo x="21016" y="11676"/>
                <wp:lineTo x="21600" y="8173"/>
                <wp:lineTo x="18681" y="3503"/>
                <wp:lineTo x="15178" y="1751"/>
                <wp:lineTo x="7005" y="1751"/>
              </wp:wrapPolygon>
            </wp:wrapTight>
            <wp:docPr id="35" name="Picture 34" descr="1263115417_messagebox_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15417_messagebox_warning.png"/>
                    <pic:cNvPicPr/>
                  </pic:nvPicPr>
                  <pic:blipFill>
                    <a:blip r:embed="rId28" cstate="print">
                      <a:grayscl/>
                      <a:lum bright="-3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DAB"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เพื่อสร้างจิตสำนึกรักษ์สิ่งแวดล้อม</w:t>
      </w:r>
      <w:r w:rsidR="00271DAB"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="00271DAB"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ด้วยการสะท้อนให้ผู้เล่นได้เห็นถึงสาเหตุ</w:t>
      </w:r>
      <w:r w:rsidR="00271DAB"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="00271DAB"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ของปัญหาสิ่งแวดล้อม</w:t>
      </w:r>
      <w:r w:rsidR="00271DAB"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="00271DAB"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ที่เกิดขึ้นจากทุกคน</w:t>
      </w:r>
    </w:p>
    <w:p w:rsidR="00271DAB" w:rsidRPr="00B41EBC" w:rsidRDefault="00271DAB" w:rsidP="00271DAB">
      <w:pPr>
        <w:ind w:firstLine="426"/>
        <w:jc w:val="thaiDistribute"/>
        <w:rPr>
          <w:rFonts w:ascii="TP Tankhun" w:hAnsi="TP Tankhun" w:cs="TP Tankhun"/>
          <w:spacing w:val="-5"/>
          <w:sz w:val="20"/>
          <w:szCs w:val="20"/>
        </w:rPr>
      </w:pPr>
    </w:p>
    <w:p w:rsidR="00271DAB" w:rsidRDefault="00271DAB" w:rsidP="00271DAB">
      <w:pPr>
        <w:ind w:firstLine="426"/>
        <w:jc w:val="thaiDistribute"/>
        <w:rPr>
          <w:rFonts w:ascii="TP Tankhun" w:hAnsi="TP Tankhun" w:cs="TP Tankhun"/>
          <w:spacing w:val="-5"/>
          <w:sz w:val="36"/>
          <w:szCs w:val="36"/>
        </w:rPr>
      </w:pP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ให้ความรู้ที่เป็นแนวทางการประพฤติตนและการเลือกใช้เทคโนโลยี</w:t>
      </w:r>
      <w:r>
        <w:rPr>
          <w:rFonts w:ascii="TP Tankhun" w:hAnsi="TP Tankhun" w:cs="TP Tankhun"/>
          <w:spacing w:val="-5"/>
          <w:sz w:val="36"/>
          <w:szCs w:val="36"/>
        </w:rPr>
        <w:t xml:space="preserve"> </w:t>
      </w: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ที่เป็นมิตรต่อสิ่งแวดล้อม</w:t>
      </w:r>
      <w:r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แก่ผู้เล่นเพื่อให้นำไปใช้ในชีวิตจริงได้</w:t>
      </w:r>
    </w:p>
    <w:p w:rsidR="00271DAB" w:rsidRDefault="00B41EBC" w:rsidP="00271DAB">
      <w:pPr>
        <w:ind w:firstLine="426"/>
        <w:jc w:val="thaiDistribute"/>
        <w:rPr>
          <w:rFonts w:ascii="TP Tankhun" w:hAnsi="TP Tankhun" w:cs="TP Tankhun"/>
          <w:spacing w:val="-5"/>
          <w:sz w:val="36"/>
          <w:szCs w:val="36"/>
        </w:rPr>
      </w:pPr>
      <w:r>
        <w:rPr>
          <w:rFonts w:ascii="TP Tankhun" w:hAnsi="TP Tankhun" w:cs="TP Tankhun"/>
          <w:noProof/>
          <w:spacing w:val="-5"/>
          <w:sz w:val="36"/>
          <w:szCs w:val="36"/>
          <w:lang w:bidi="th-TH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220980</wp:posOffset>
            </wp:positionV>
            <wp:extent cx="933450" cy="933450"/>
            <wp:effectExtent l="0" t="0" r="0" b="0"/>
            <wp:wrapTight wrapText="bothSides">
              <wp:wrapPolygon edited="0">
                <wp:start x="9257" y="0"/>
                <wp:lineTo x="1763" y="2645"/>
                <wp:lineTo x="441" y="7053"/>
                <wp:lineTo x="3967" y="14106"/>
                <wp:lineTo x="2204" y="15429"/>
                <wp:lineTo x="2645" y="20718"/>
                <wp:lineTo x="11020" y="20718"/>
                <wp:lineTo x="11461" y="20718"/>
                <wp:lineTo x="20278" y="14547"/>
                <wp:lineTo x="20278" y="14106"/>
                <wp:lineTo x="21159" y="14106"/>
                <wp:lineTo x="20278" y="12784"/>
                <wp:lineTo x="13665" y="7053"/>
                <wp:lineTo x="12343" y="0"/>
                <wp:lineTo x="9257" y="0"/>
              </wp:wrapPolygon>
            </wp:wrapTight>
            <wp:docPr id="41" name="Picture 36" descr="1263142836__bedingu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3142836__bedingungen.png"/>
                    <pic:cNvPicPr/>
                  </pic:nvPicPr>
                  <pic:blipFill>
                    <a:blip r:embed="rId7" cstate="print">
                      <a:grayscl/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B01" w:rsidRDefault="00271DAB" w:rsidP="00271DAB">
      <w:pPr>
        <w:ind w:firstLine="426"/>
        <w:jc w:val="thaiDistribute"/>
        <w:rPr>
          <w:rFonts w:ascii="TP Tankhun" w:hAnsi="TP Tankhun" w:cs="TP Tankhun" w:hint="cs"/>
          <w:spacing w:val="-5"/>
          <w:sz w:val="36"/>
          <w:szCs w:val="36"/>
          <w:lang w:bidi="th-TH"/>
        </w:rPr>
      </w:pP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เพื่อสร้างกระแสการวิจัย</w:t>
      </w:r>
      <w:r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และการจดสิทธิบัตร</w:t>
      </w:r>
      <w:r w:rsidRPr="00271DAB">
        <w:rPr>
          <w:rFonts w:ascii="TP Tankhun" w:hAnsi="TP Tankhun" w:cs="TP Tankhun"/>
          <w:spacing w:val="-5"/>
          <w:sz w:val="36"/>
          <w:szCs w:val="36"/>
          <w:cs/>
          <w:lang w:bidi="th-TH"/>
        </w:rPr>
        <w:t xml:space="preserve"> </w:t>
      </w: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ให้เกิดขึ้นในสังคม</w:t>
      </w:r>
      <w:r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 xml:space="preserve"> </w:t>
      </w:r>
      <w:r w:rsidRPr="00271DAB">
        <w:rPr>
          <w:rFonts w:ascii="TP Tankhun" w:hAnsi="TP Tankhun" w:cs="TP Tankhun" w:hint="cs"/>
          <w:spacing w:val="-5"/>
          <w:sz w:val="36"/>
          <w:szCs w:val="36"/>
          <w:cs/>
          <w:lang w:bidi="th-TH"/>
        </w:rPr>
        <w:t>เนื่องจากเป็นสิ่งที่จำเป็นต่อการพัฒนาประเทศในปัจจุบัน</w:t>
      </w:r>
    </w:p>
    <w:p w:rsidR="00380066" w:rsidRDefault="00380066" w:rsidP="00E90B01">
      <w:pPr>
        <w:jc w:val="thaiDistribute"/>
        <w:rPr>
          <w:rFonts w:ascii="TP Tankhun" w:hAnsi="TP Tankhun" w:cs="TP Tankhun" w:hint="cs"/>
          <w:spacing w:val="-5"/>
          <w:sz w:val="36"/>
          <w:szCs w:val="36"/>
          <w:lang w:bidi="th-TH"/>
        </w:rPr>
      </w:pPr>
    </w:p>
    <w:p w:rsidR="00051AEB" w:rsidRPr="00271DAB" w:rsidRDefault="00380066" w:rsidP="00E90B01">
      <w:pPr>
        <w:jc w:val="thaiDistribute"/>
        <w:rPr>
          <w:rFonts w:ascii="TP Tankhun" w:hAnsi="TP Tankhun" w:cs="TP Tankhun"/>
          <w:spacing w:val="-5"/>
          <w:sz w:val="36"/>
          <w:szCs w:val="36"/>
        </w:rPr>
      </w:pPr>
      <w:r>
        <w:rPr>
          <w:rFonts w:ascii="TP Tankhun" w:hAnsi="TP Tankhun" w:cs="TP Tankhun"/>
          <w:spacing w:val="-5"/>
          <w:sz w:val="36"/>
          <w:szCs w:val="36"/>
          <w:cs/>
          <w:lang w:bidi="th-TH"/>
        </w:rPr>
        <w:br/>
      </w:r>
      <w:r w:rsidRPr="00380066">
        <w:rPr>
          <w:rFonts w:ascii="TP Tankhun" w:hAnsi="TP Tankhun" w:cs="TP Tankhun"/>
          <w:spacing w:val="-5"/>
          <w:sz w:val="36"/>
          <w:szCs w:val="36"/>
          <w:cs/>
          <w:lang w:bidi="th-TH"/>
        </w:rPr>
        <w:drawing>
          <wp:inline distT="0" distB="0" distL="0" distR="0">
            <wp:extent cx="2741429" cy="1748539"/>
            <wp:effectExtent l="0" t="209550" r="0" b="251711"/>
            <wp:docPr id="43" name="Picture 1" descr="C:\django\django_apps\change\docs\TrueDoc\stone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jango\django_apps\change\docs\TrueDoc\stoneag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lum bright="10000"/>
                    </a:blip>
                    <a:srcRect l="-4138" t="-4961" r="-3448" b="-4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29" cy="17485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36195" dist="12700" dir="11400000" algn="tl" rotWithShape="0">
                        <a:srgbClr val="000000">
                          <a:alpha val="33000"/>
                        </a:srgbClr>
                      </a:outerShdw>
                    </a:effectLst>
                    <a:scene3d>
                      <a:camera prst="perspectiveContrastingLeftFacing">
                        <a:rot lat="540000" lon="2100000" rev="0"/>
                      </a:camera>
                      <a:lightRig rig="soft" dir="t"/>
                    </a:scene3d>
                    <a:sp3d contourW="12700" prstMaterial="matte">
                      <a:bevelT w="63500" h="508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E06BC9" w:rsidRPr="00271DAB">
        <w:rPr>
          <w:noProof/>
          <w:sz w:val="36"/>
          <w:szCs w:val="36"/>
        </w:rPr>
        <w:pict>
          <v:shape id="_x0000_s1794" type="#_x0000_t202" style="position:absolute;left:0;text-align:left;margin-left:487.5pt;margin-top:376.3pt;width:198.9pt;height:127.8pt;z-index:251659264;mso-position-horizontal-relative:text;mso-position-vertical-relative:text" filled="f" stroked="f" strokecolor="#c9f" strokeweight="1.5pt">
            <v:fill opacity="0"/>
            <v:textbox style="mso-next-textbox:#_x0000_s1794;mso-fit-shape-to-text:t">
              <w:txbxContent>
                <w:p w:rsidR="00935F13" w:rsidRDefault="00935F13" w:rsidP="00CD1205">
                  <w:pPr>
                    <w:pStyle w:val="Address1"/>
                  </w:pPr>
                  <w:r>
                    <w:t>Company Name</w:t>
                  </w:r>
                </w:p>
                <w:p w:rsidR="00935F13" w:rsidRDefault="00935F13" w:rsidP="00CD1205">
                  <w:pPr>
                    <w:pStyle w:val="Address1"/>
                  </w:pPr>
                  <w:r>
                    <w:t xml:space="preserve">Street </w:t>
                  </w:r>
                  <w:r w:rsidRPr="00EF156D">
                    <w:t>Address</w:t>
                  </w:r>
                </w:p>
                <w:p w:rsidR="00935F13" w:rsidRDefault="00935F13" w:rsidP="00CD1205">
                  <w:pPr>
                    <w:pStyle w:val="Address1"/>
                  </w:pPr>
                  <w:r>
                    <w:t>Address 2</w:t>
                  </w:r>
                </w:p>
                <w:p w:rsidR="00935F13" w:rsidRDefault="00935F13" w:rsidP="00CD1205">
                  <w:pPr>
                    <w:pStyle w:val="Address1"/>
                    <w:spacing w:after="240"/>
                  </w:pPr>
                  <w:r>
                    <w:t xml:space="preserve">City, </w:t>
                  </w:r>
                  <w:proofErr w:type="gramStart"/>
                  <w:r>
                    <w:t>ST  ZIP</w:t>
                  </w:r>
                  <w:proofErr w:type="gramEnd"/>
                  <w:r>
                    <w:t xml:space="preserve"> Code</w:t>
                  </w:r>
                </w:p>
                <w:p w:rsidR="00935F13" w:rsidRDefault="00935F13" w:rsidP="00D10FA9">
                  <w:pPr>
                    <w:pStyle w:val="Address1"/>
                  </w:pPr>
                  <w:r>
                    <w:t>Phone (555)555-0125</w:t>
                  </w:r>
                </w:p>
                <w:p w:rsidR="00935F13" w:rsidRDefault="00935F13" w:rsidP="00D10FA9">
                  <w:pPr>
                    <w:pStyle w:val="Address1"/>
                  </w:pPr>
                  <w:r>
                    <w:t>Fax (555)555-0145</w:t>
                  </w:r>
                </w:p>
                <w:p w:rsidR="00935F13" w:rsidRDefault="00935F13" w:rsidP="00D10FA9">
                  <w:pPr>
                    <w:pStyle w:val="Address1"/>
                  </w:pPr>
                  <w:r>
                    <w:t>Web site address</w:t>
                  </w:r>
                </w:p>
              </w:txbxContent>
            </v:textbox>
          </v:shape>
        </w:pict>
      </w:r>
      <w:r w:rsidR="00E06BC9" w:rsidRPr="00271DAB">
        <w:rPr>
          <w:noProof/>
          <w:sz w:val="36"/>
          <w:szCs w:val="36"/>
        </w:rPr>
        <w:pict>
          <v:group id="_x0000_s1614" style="position:absolute;left:0;text-align:left;margin-left:-37.35pt;margin-top:518.35pt;width:760.5pt;height:36.25pt;z-index:251658240;mso-position-horizontal-relative:text;mso-position-vertical-relative:text" coordorigin="101,11285" coordsize="15210,725">
            <v:oval id="_x0000_s1615" style="position:absolute;left:13436;top:11285;width:480;height:480" filled="f" strokecolor="white" strokeweight="1.25pt"/>
            <v:oval id="_x0000_s1616" style="position:absolute;left:13901;top:11290;width:480;height:480" filled="f" strokecolor="white" strokeweight="1.25pt"/>
            <v:oval id="_x0000_s1617" style="position:absolute;left:14366;top:11285;width:480;height:480" filled="f" strokecolor="white" strokeweight="1.25pt"/>
            <v:oval id="_x0000_s1618" style="position:absolute;left:14831;top:11290;width:480;height:480" filled="f" strokecolor="white" strokeweight="1.25pt"/>
            <v:oval id="_x0000_s1619" style="position:absolute;left:11561;top:11285;width:480;height:480" filled="f" strokecolor="white" strokeweight="1.25pt"/>
            <v:oval id="_x0000_s1620" style="position:absolute;left:12026;top:11290;width:480;height:480" filled="f" strokecolor="white" strokeweight="1.25pt"/>
            <v:oval id="_x0000_s1621" style="position:absolute;left:12491;top:11285;width:480;height:480" filled="f" strokecolor="white" strokeweight="1.25pt"/>
            <v:oval id="_x0000_s1622" style="position:absolute;left:12956;top:11290;width:480;height:480" filled="f" strokecolor="white" strokeweight="1.25pt"/>
            <v:oval id="_x0000_s1623" style="position:absolute;left:9686;top:11285;width:480;height:480" filled="f" strokecolor="white" strokeweight="1.25pt"/>
            <v:oval id="_x0000_s1624" style="position:absolute;left:10151;top:11290;width:480;height:480" filled="f" strokecolor="white" strokeweight="1.25pt"/>
            <v:oval id="_x0000_s1625" style="position:absolute;left:10616;top:11285;width:480;height:480" filled="f" strokecolor="white" strokeweight="1.25pt"/>
            <v:oval id="_x0000_s1626" style="position:absolute;left:11081;top:11290;width:480;height:480" filled="f" strokecolor="white" strokeweight="1.25pt"/>
            <v:oval id="_x0000_s1627" style="position:absolute;left:7811;top:11285;width:480;height:480" filled="f" strokecolor="white" strokeweight="1.25pt"/>
            <v:oval id="_x0000_s1628" style="position:absolute;left:8276;top:11290;width:480;height:480" filled="f" strokecolor="white" strokeweight="1.25pt"/>
            <v:oval id="_x0000_s1629" style="position:absolute;left:8741;top:11285;width:480;height:480" filled="f" strokecolor="white" strokeweight="1.25pt"/>
            <v:oval id="_x0000_s1630" style="position:absolute;left:9206;top:11290;width:480;height:480" filled="f" strokecolor="white" strokeweight="1.25pt"/>
            <v:oval id="_x0000_s1631" style="position:absolute;left:5951;top:11285;width:480;height:480" filled="f" strokecolor="white" strokeweight="1.25pt"/>
            <v:oval id="_x0000_s1632" style="position:absolute;left:6416;top:11290;width:480;height:480" filled="f" strokecolor="white" strokeweight="1.25pt"/>
            <v:oval id="_x0000_s1633" style="position:absolute;left:6881;top:11285;width:480;height:480" filled="f" strokecolor="white" strokeweight="1.25pt"/>
            <v:oval id="_x0000_s1634" style="position:absolute;left:7346;top:11290;width:480;height:480" filled="f" strokecolor="white" strokeweight="1.25pt"/>
            <v:oval id="_x0000_s1635" style="position:absolute;left:4076;top:11285;width:480;height:480" filled="f" strokecolor="white" strokeweight="1.25pt"/>
            <v:oval id="_x0000_s1636" style="position:absolute;left:4541;top:11290;width:480;height:480" filled="f" strokecolor="white" strokeweight="1.25pt"/>
            <v:oval id="_x0000_s1637" style="position:absolute;left:5006;top:11285;width:480;height:480" filled="f" strokecolor="white" strokeweight="1.25pt"/>
            <v:oval id="_x0000_s1638" style="position:absolute;left:5471;top:11290;width:480;height:480" filled="f" strokecolor="white" strokeweight="1.25pt"/>
            <v:oval id="_x0000_s1639" style="position:absolute;left:8051;top:11525;width:480;height:480" filled="f" strokecolor="white" strokeweight="1.25pt"/>
            <v:oval id="_x0000_s1640" style="position:absolute;left:6191;top:11525;width:480;height:480" filled="f" strokecolor="white" strokeweight="1.25pt"/>
            <v:oval id="_x0000_s1641" style="position:absolute;left:6656;top:11530;width:480;height:480" filled="f" strokecolor="white" strokeweight="1.25pt"/>
            <v:oval id="_x0000_s1642" style="position:absolute;left:7121;top:11525;width:480;height:480" filled="f" strokecolor="white" strokeweight="1.25pt"/>
            <v:oval id="_x0000_s1643" style="position:absolute;left:7586;top:11530;width:480;height:480" filled="f" strokecolor="white" strokeweight="1.25pt"/>
            <v:oval id="_x0000_s1644" style="position:absolute;left:4316;top:11525;width:480;height:480" filled="f" strokecolor="white" strokeweight="1.25pt"/>
            <v:oval id="_x0000_s1645" style="position:absolute;left:4781;top:11530;width:480;height:480" filled="f" strokecolor="white" strokeweight="1.25pt"/>
            <v:oval id="_x0000_s1646" style="position:absolute;left:5246;top:11525;width:480;height:480" filled="f" strokecolor="white" strokeweight="1.25pt"/>
            <v:oval id="_x0000_s1647" style="position:absolute;left:5711;top:11530;width:480;height:480" filled="f" strokecolor="white" strokeweight="1.25pt"/>
            <v:oval id="_x0000_s1648" style="position:absolute;left:13676;top:11525;width:480;height:480" filled="f" strokecolor="white" strokeweight="1.25pt"/>
            <v:oval id="_x0000_s1649" style="position:absolute;left:14141;top:11530;width:480;height:480" filled="f" strokecolor="white" strokeweight="1.25pt"/>
            <v:oval id="_x0000_s1650" style="position:absolute;left:14606;top:11525;width:480;height:480" filled="f" strokecolor="white" strokeweight="1.25pt"/>
            <v:oval id="_x0000_s1651" style="position:absolute;left:11801;top:11525;width:480;height:480" filled="f" strokecolor="white" strokeweight="1.25pt"/>
            <v:oval id="_x0000_s1652" style="position:absolute;left:12266;top:11530;width:480;height:480" filled="f" strokecolor="white" strokeweight="1.25pt"/>
            <v:oval id="_x0000_s1653" style="position:absolute;left:12731;top:11525;width:480;height:480" filled="f" strokecolor="white" strokeweight="1.25pt"/>
            <v:oval id="_x0000_s1654" style="position:absolute;left:13196;top:11530;width:480;height:480" filled="f" strokecolor="white" strokeweight="1.25pt"/>
            <v:oval id="_x0000_s1655" style="position:absolute;left:9926;top:11525;width:480;height:480" filled="f" strokecolor="white" strokeweight="1.25pt"/>
            <v:oval id="_x0000_s1656" style="position:absolute;left:10391;top:11530;width:480;height:480" filled="f" strokecolor="white" strokeweight="1.25pt"/>
            <v:oval id="_x0000_s1657" style="position:absolute;left:10856;top:11525;width:480;height:480" filled="f" strokecolor="white" strokeweight="1.25pt"/>
            <v:oval id="_x0000_s1658" style="position:absolute;left:11321;top:11530;width:480;height:480" filled="f" strokecolor="white" strokeweight="1.25pt"/>
            <v:oval id="_x0000_s1659" style="position:absolute;left:9446;top:11530;width:480;height:480" filled="f" strokecolor="white" strokeweight="1.25pt"/>
            <v:oval id="_x0000_s1660" style="position:absolute;left:8991;top:11525;width:480;height:480" filled="f" strokecolor="white" strokeweight="1.25pt"/>
            <v:oval id="_x0000_s1661" style="position:absolute;left:8511;top:11530;width:480;height:480" filled="f" strokecolor="white" strokeweight="1.25pt"/>
            <v:oval id="_x0000_s1662" style="position:absolute;left:3596;top:11290;width:480;height:480" filled="f" strokecolor="white" strokeweight="1.25pt"/>
            <v:oval id="_x0000_s1663" style="position:absolute;left:1736;top:11290;width:480;height:480" filled="f" strokecolor="white" strokeweight="1.25pt"/>
            <v:oval id="_x0000_s1664" style="position:absolute;left:2666;top:11290;width:480;height:480" filled="f" strokecolor="white" strokeweight="1.25pt"/>
            <v:oval id="_x0000_s1665" style="position:absolute;left:791;top:11290;width:480;height:480" filled="f" strokecolor="white" strokeweight="1.25pt"/>
            <v:oval id="_x0000_s1666" style="position:absolute;left:3371;top:11525;width:480;height:480" filled="f" strokecolor="white" strokeweight="1.25pt"/>
            <v:oval id="_x0000_s1667" style="position:absolute;left:1511;top:11525;width:480;height:480" filled="f" strokecolor="white" strokeweight="1.25pt"/>
            <v:oval id="_x0000_s1668" style="position:absolute;left:1976;top:11530;width:480;height:480" filled="f" strokecolor="white" strokeweight="1.25pt"/>
            <v:oval id="_x0000_s1669" style="position:absolute;left:2441;top:11525;width:480;height:480" filled="f" strokecolor="white" strokeweight="1.25pt"/>
            <v:oval id="_x0000_s1670" style="position:absolute;left:2906;top:11530;width:480;height:480" filled="f" strokecolor="white" strokeweight="1.25pt"/>
            <v:oval id="_x0000_s1671" style="position:absolute;left:101;top:11530;width:480;height:480" filled="f" strokecolor="white" strokeweight="1.25pt"/>
            <v:oval id="_x0000_s1672" style="position:absolute;left:566;top:11525;width:480;height:480" filled="f" strokecolor="white" strokeweight="1.25pt"/>
            <v:oval id="_x0000_s1673" style="position:absolute;left:1031;top:11530;width:480;height:480" filled="f" strokecolor="white" strokeweight="1.25pt"/>
            <v:oval id="_x0000_s1674" style="position:absolute;left:4311;top:11525;width:480;height:480" filled="f" strokecolor="white" strokeweight="1.25pt"/>
            <v:oval id="_x0000_s1675" style="position:absolute;left:3831;top:11530;width:480;height:480" filled="f" strokecolor="white" strokeweight="1.25pt"/>
            <v:oval id="_x0000_s1676" style="position:absolute;left:296;top:11335;width:480;height:480" filled="f" strokecolor="white" strokeweight="1.25pt"/>
            <v:oval id="_x0000_s1677" style="position:absolute;left:1271;top:11290;width:480;height:480" filled="f" strokecolor="white" strokeweight="1.25pt"/>
            <v:oval id="_x0000_s1678" style="position:absolute;left:2201;top:11305;width:480;height:480" filled="f" strokecolor="white" strokeweight="1.25pt"/>
            <v:oval id="_x0000_s1679" style="position:absolute;left:3131;top:11305;width:480;height:480" filled="f" strokecolor="white" strokeweight="1.25pt"/>
          </v:group>
        </w:pict>
      </w:r>
    </w:p>
    <w:sectPr w:rsidR="00051AEB" w:rsidRPr="00271DAB" w:rsidSect="004723F5">
      <w:type w:val="continuous"/>
      <w:pgSz w:w="15840" w:h="12240" w:orient="landscape" w:code="1"/>
      <w:pgMar w:top="1008" w:right="630" w:bottom="1008" w:left="702" w:header="720" w:footer="720" w:gutter="0"/>
      <w:cols w:num="3" w:space="720"/>
      <w:docGrid w:linePitch="2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1" w:fontKey="{C90FB63E-E44B-4E82-B627-88C95BCFF81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6821EA96-E7C6-4AD2-9555-6E59AB6BECA0}"/>
  </w:font>
  <w:font w:name="TP Tankhun">
    <w:panose1 w:val="02000000000000000000"/>
    <w:charset w:val="00"/>
    <w:family w:val="auto"/>
    <w:pitch w:val="variable"/>
    <w:sig w:usb0="A10002AF" w:usb1="500078FB" w:usb2="00000000" w:usb3="00000000" w:csb0="0001019F" w:csb1="00000000"/>
    <w:embedRegular r:id="rId3" w:fontKey="{52505D66-B046-4F3A-A8EC-06EA5C315C4B}"/>
    <w:embedBold r:id="rId4" w:fontKey="{37798CCE-71F7-46C6-BD1D-6E12282BBC24}"/>
    <w:embedBoldItalic r:id="rId5" w:fontKey="{17DCD573-70E4-4DC7-BE17-CCD9B15BE007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6" w:fontKey="{8AB5A0BC-1C4A-41C1-9026-EE0F3CAB149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48D8AED9-3F64-4CA1-8595-672130A63757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8" w:fontKey="{79A3ED38-D3E3-4A67-825D-8F2D2E78516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9" w:fontKey="{646875B5-ECC8-4E75-835E-F5ED9881D5D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0F86C5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2AD65FE"/>
    <w:multiLevelType w:val="hybridMultilevel"/>
    <w:tmpl w:val="B0B82F52"/>
    <w:lvl w:ilvl="0" w:tplc="9DCC1A26">
      <w:start w:val="1"/>
      <w:numFmt w:val="decimal"/>
      <w:pStyle w:val="List"/>
      <w:lvlText w:val="%1."/>
      <w:lvlJc w:val="left"/>
      <w:pPr>
        <w:tabs>
          <w:tab w:val="num" w:pos="720"/>
        </w:tabs>
        <w:ind w:left="720" w:hanging="432"/>
      </w:pPr>
      <w:rPr>
        <w:rFonts w:hint="default"/>
        <w:color w:val="FF66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D2E5065"/>
    <w:multiLevelType w:val="hybridMultilevel"/>
    <w:tmpl w:val="0150BA64"/>
    <w:lvl w:ilvl="0" w:tplc="D7D82E2E">
      <w:start w:val="1"/>
      <w:numFmt w:val="bullet"/>
      <w:lvlText w:val=""/>
      <w:lvlJc w:val="left"/>
      <w:pPr>
        <w:tabs>
          <w:tab w:val="num" w:pos="144"/>
        </w:tabs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1B4652D"/>
    <w:multiLevelType w:val="hybridMultilevel"/>
    <w:tmpl w:val="921EEFFA"/>
    <w:lvl w:ilvl="0" w:tplc="D7D82E2E">
      <w:start w:val="1"/>
      <w:numFmt w:val="bullet"/>
      <w:lvlText w:val=""/>
      <w:lvlJc w:val="left"/>
      <w:pPr>
        <w:tabs>
          <w:tab w:val="num" w:pos="144"/>
        </w:tabs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69041E6"/>
    <w:multiLevelType w:val="multilevel"/>
    <w:tmpl w:val="B0B82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2"/>
      </w:pPr>
      <w:rPr>
        <w:rFonts w:hint="default"/>
        <w:color w:val="FF66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DC039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1AC76F01"/>
    <w:multiLevelType w:val="hybridMultilevel"/>
    <w:tmpl w:val="B69C0DA0"/>
    <w:lvl w:ilvl="0" w:tplc="D7D82E2E">
      <w:start w:val="1"/>
      <w:numFmt w:val="bullet"/>
      <w:lvlText w:val=""/>
      <w:lvlJc w:val="left"/>
      <w:pPr>
        <w:tabs>
          <w:tab w:val="num" w:pos="144"/>
        </w:tabs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691078"/>
    <w:multiLevelType w:val="multilevel"/>
    <w:tmpl w:val="415CEF08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FF66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2635D59"/>
    <w:multiLevelType w:val="multilevel"/>
    <w:tmpl w:val="9BFC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2"/>
      </w:pPr>
      <w:rPr>
        <w:rFonts w:hint="default"/>
        <w:color w:val="FF66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B84D5E"/>
    <w:multiLevelType w:val="multilevel"/>
    <w:tmpl w:val="C8002106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333399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0294C4F"/>
    <w:multiLevelType w:val="multilevel"/>
    <w:tmpl w:val="23E46704"/>
    <w:lvl w:ilvl="0">
      <w:start w:val="1"/>
      <w:numFmt w:val="bullet"/>
      <w:lvlText w:val="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333399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7C51F6"/>
    <w:multiLevelType w:val="multilevel"/>
    <w:tmpl w:val="D93ED8F4"/>
    <w:lvl w:ilvl="0">
      <w:start w:val="1"/>
      <w:numFmt w:val="bullet"/>
      <w:lvlText w:val="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FFFFFF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58D1688"/>
    <w:multiLevelType w:val="multilevel"/>
    <w:tmpl w:val="3ECEBE66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333399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1D7231A"/>
    <w:multiLevelType w:val="multilevel"/>
    <w:tmpl w:val="3E0EFAA8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  <w:color w:val="333399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248022E"/>
    <w:multiLevelType w:val="multilevel"/>
    <w:tmpl w:val="BEB830F6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  <w:color w:val="FF66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5D71637"/>
    <w:multiLevelType w:val="hybridMultilevel"/>
    <w:tmpl w:val="F0D2500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4A777A8F"/>
    <w:multiLevelType w:val="multilevel"/>
    <w:tmpl w:val="E87EE9BE"/>
    <w:lvl w:ilvl="0">
      <w:numFmt w:val="bullet"/>
      <w:lvlText w:val=""/>
      <w:lvlJc w:val="left"/>
      <w:pPr>
        <w:tabs>
          <w:tab w:val="num" w:pos="792"/>
        </w:tabs>
        <w:ind w:left="792" w:hanging="360"/>
      </w:pPr>
      <w:rPr>
        <w:rFonts w:ascii="Symbol" w:eastAsia="Times New Roman" w:hAnsi="Symbol" w:cs="Times New Roman" w:hint="default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FD84D7B"/>
    <w:multiLevelType w:val="hybridMultilevel"/>
    <w:tmpl w:val="51AEF598"/>
    <w:lvl w:ilvl="0" w:tplc="0409000F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18">
    <w:nsid w:val="69A234A7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rPr>
        <w:rFonts w:ascii="Courier" w:hAnsi="Courier" w:hint="default"/>
        <w:b/>
        <w:i w:val="0"/>
        <w:sz w:val="24"/>
      </w:rPr>
    </w:lvl>
  </w:abstractNum>
  <w:abstractNum w:abstractNumId="19">
    <w:nsid w:val="71C31683"/>
    <w:multiLevelType w:val="hybridMultilevel"/>
    <w:tmpl w:val="A6BC2E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73BF39EB"/>
    <w:multiLevelType w:val="hybridMultilevel"/>
    <w:tmpl w:val="3DD80B6C"/>
    <w:lvl w:ilvl="0" w:tplc="0409000F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21">
    <w:nsid w:val="74193BCE"/>
    <w:multiLevelType w:val="singleLevel"/>
    <w:tmpl w:val="5C60431C"/>
    <w:lvl w:ilvl="0">
      <w:start w:val="1"/>
      <w:numFmt w:val="decimal"/>
      <w:lvlText w:val="%1."/>
      <w:legacy w:legacy="1" w:legacySpace="0" w:legacyIndent="240"/>
      <w:lvlJc w:val="left"/>
      <w:rPr>
        <w:rFonts w:ascii="Courier" w:hAnsi="Courier" w:hint="default"/>
        <w:b/>
        <w:i w:val="0"/>
        <w:sz w:val="24"/>
      </w:rPr>
    </w:lvl>
  </w:abstractNum>
  <w:abstractNum w:abstractNumId="22">
    <w:nsid w:val="797264C7"/>
    <w:multiLevelType w:val="hybridMultilevel"/>
    <w:tmpl w:val="E8F46578"/>
    <w:lvl w:ilvl="0" w:tplc="D7D82E2E">
      <w:start w:val="1"/>
      <w:numFmt w:val="bullet"/>
      <w:lvlText w:val=""/>
      <w:lvlJc w:val="left"/>
      <w:pPr>
        <w:tabs>
          <w:tab w:val="num" w:pos="300"/>
        </w:tabs>
        <w:ind w:left="372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96"/>
        </w:tabs>
        <w:ind w:left="15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16"/>
        </w:tabs>
        <w:ind w:left="23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36"/>
        </w:tabs>
        <w:ind w:left="30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56"/>
        </w:tabs>
        <w:ind w:left="37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76"/>
        </w:tabs>
        <w:ind w:left="44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96"/>
        </w:tabs>
        <w:ind w:left="51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16"/>
        </w:tabs>
        <w:ind w:left="59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36"/>
        </w:tabs>
        <w:ind w:left="66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1"/>
  </w:num>
  <w:num w:numId="5">
    <w:abstractNumId w:val="10"/>
  </w:num>
  <w:num w:numId="6">
    <w:abstractNumId w:val="9"/>
  </w:num>
  <w:num w:numId="7">
    <w:abstractNumId w:val="13"/>
  </w:num>
  <w:num w:numId="8">
    <w:abstractNumId w:val="12"/>
  </w:num>
  <w:num w:numId="9">
    <w:abstractNumId w:val="0"/>
  </w:num>
  <w:num w:numId="10">
    <w:abstractNumId w:val="18"/>
  </w:num>
  <w:num w:numId="11">
    <w:abstractNumId w:val="7"/>
  </w:num>
  <w:num w:numId="12">
    <w:abstractNumId w:val="21"/>
  </w:num>
  <w:num w:numId="13">
    <w:abstractNumId w:val="14"/>
  </w:num>
  <w:num w:numId="14">
    <w:abstractNumId w:val="20"/>
  </w:num>
  <w:num w:numId="15">
    <w:abstractNumId w:val="17"/>
  </w:num>
  <w:num w:numId="16">
    <w:abstractNumId w:val="8"/>
  </w:num>
  <w:num w:numId="17">
    <w:abstractNumId w:val="1"/>
    <w:lvlOverride w:ilvl="0">
      <w:startOverride w:val="1"/>
    </w:lvlOverride>
  </w:num>
  <w:num w:numId="18">
    <w:abstractNumId w:val="4"/>
  </w:num>
  <w:num w:numId="19">
    <w:abstractNumId w:val="15"/>
  </w:num>
  <w:num w:numId="20">
    <w:abstractNumId w:val="19"/>
  </w:num>
  <w:num w:numId="21">
    <w:abstractNumId w:val="2"/>
  </w:num>
  <w:num w:numId="22">
    <w:abstractNumId w:val="3"/>
  </w:num>
  <w:num w:numId="23">
    <w:abstractNumId w:val="6"/>
  </w:num>
  <w:num w:numId="2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proofState w:spelling="clean" w:grammar="clean"/>
  <w:attachedTemplate r:id="rId1"/>
  <w:stylePaneFormatFilter w:val="3F01"/>
  <w:defaultTabStop w:val="720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compat>
    <w:applyBreakingRules/>
  </w:compat>
  <w:rsids>
    <w:rsidRoot w:val="00714AAF"/>
    <w:rsid w:val="00004619"/>
    <w:rsid w:val="00005091"/>
    <w:rsid w:val="00005740"/>
    <w:rsid w:val="00005AC3"/>
    <w:rsid w:val="000206A7"/>
    <w:rsid w:val="00026BD4"/>
    <w:rsid w:val="0004325B"/>
    <w:rsid w:val="00051AEB"/>
    <w:rsid w:val="000541DD"/>
    <w:rsid w:val="00064089"/>
    <w:rsid w:val="00075E1C"/>
    <w:rsid w:val="00076A8A"/>
    <w:rsid w:val="000844FB"/>
    <w:rsid w:val="00097AC2"/>
    <w:rsid w:val="000A4144"/>
    <w:rsid w:val="000C4E9A"/>
    <w:rsid w:val="000C6958"/>
    <w:rsid w:val="000D3E07"/>
    <w:rsid w:val="000D5EE8"/>
    <w:rsid w:val="000F41B5"/>
    <w:rsid w:val="00107B10"/>
    <w:rsid w:val="00143D51"/>
    <w:rsid w:val="001526AD"/>
    <w:rsid w:val="001614A5"/>
    <w:rsid w:val="0019020F"/>
    <w:rsid w:val="001A5D1F"/>
    <w:rsid w:val="001B11B1"/>
    <w:rsid w:val="001B734D"/>
    <w:rsid w:val="001C0E56"/>
    <w:rsid w:val="001C37F8"/>
    <w:rsid w:val="001C58A5"/>
    <w:rsid w:val="00215114"/>
    <w:rsid w:val="00240CCF"/>
    <w:rsid w:val="00242515"/>
    <w:rsid w:val="002463EB"/>
    <w:rsid w:val="00257268"/>
    <w:rsid w:val="0026198F"/>
    <w:rsid w:val="00264EB8"/>
    <w:rsid w:val="00271DAB"/>
    <w:rsid w:val="002858E9"/>
    <w:rsid w:val="002907EC"/>
    <w:rsid w:val="002A1328"/>
    <w:rsid w:val="002B7CB4"/>
    <w:rsid w:val="002D4D46"/>
    <w:rsid w:val="002E0B17"/>
    <w:rsid w:val="0030433F"/>
    <w:rsid w:val="00311432"/>
    <w:rsid w:val="00314101"/>
    <w:rsid w:val="00317A46"/>
    <w:rsid w:val="00320B3D"/>
    <w:rsid w:val="003371A3"/>
    <w:rsid w:val="003374E3"/>
    <w:rsid w:val="003379A4"/>
    <w:rsid w:val="003433BE"/>
    <w:rsid w:val="00347370"/>
    <w:rsid w:val="0035356F"/>
    <w:rsid w:val="00361DCA"/>
    <w:rsid w:val="003651EC"/>
    <w:rsid w:val="003722FF"/>
    <w:rsid w:val="00380066"/>
    <w:rsid w:val="00382459"/>
    <w:rsid w:val="00386BF3"/>
    <w:rsid w:val="003B534A"/>
    <w:rsid w:val="003C2C8D"/>
    <w:rsid w:val="003C3754"/>
    <w:rsid w:val="003C6F74"/>
    <w:rsid w:val="003D58BB"/>
    <w:rsid w:val="003D7595"/>
    <w:rsid w:val="003E6F76"/>
    <w:rsid w:val="00407D01"/>
    <w:rsid w:val="00417119"/>
    <w:rsid w:val="004260F4"/>
    <w:rsid w:val="004341E7"/>
    <w:rsid w:val="0043647A"/>
    <w:rsid w:val="004370D9"/>
    <w:rsid w:val="00437BFF"/>
    <w:rsid w:val="00440DE2"/>
    <w:rsid w:val="004423B7"/>
    <w:rsid w:val="00446B95"/>
    <w:rsid w:val="00461BDC"/>
    <w:rsid w:val="004723F5"/>
    <w:rsid w:val="00481C84"/>
    <w:rsid w:val="00486E9E"/>
    <w:rsid w:val="004B5D2D"/>
    <w:rsid w:val="004B7180"/>
    <w:rsid w:val="004C1DC6"/>
    <w:rsid w:val="004C74C3"/>
    <w:rsid w:val="004D19B1"/>
    <w:rsid w:val="004F5BD1"/>
    <w:rsid w:val="004F658A"/>
    <w:rsid w:val="00506068"/>
    <w:rsid w:val="005063B3"/>
    <w:rsid w:val="0051564E"/>
    <w:rsid w:val="00517206"/>
    <w:rsid w:val="0053185C"/>
    <w:rsid w:val="00531D70"/>
    <w:rsid w:val="00534D51"/>
    <w:rsid w:val="00557A64"/>
    <w:rsid w:val="00565D15"/>
    <w:rsid w:val="005A2163"/>
    <w:rsid w:val="005A42F5"/>
    <w:rsid w:val="005E4259"/>
    <w:rsid w:val="005E49E4"/>
    <w:rsid w:val="005F473C"/>
    <w:rsid w:val="00606413"/>
    <w:rsid w:val="006076CA"/>
    <w:rsid w:val="00612B19"/>
    <w:rsid w:val="00620E9B"/>
    <w:rsid w:val="00621AAF"/>
    <w:rsid w:val="00627517"/>
    <w:rsid w:val="00637E48"/>
    <w:rsid w:val="0064297C"/>
    <w:rsid w:val="00645548"/>
    <w:rsid w:val="0064622B"/>
    <w:rsid w:val="006510D9"/>
    <w:rsid w:val="00656926"/>
    <w:rsid w:val="0068190D"/>
    <w:rsid w:val="006A0095"/>
    <w:rsid w:val="006A12ED"/>
    <w:rsid w:val="006A59CF"/>
    <w:rsid w:val="006B13B6"/>
    <w:rsid w:val="006D02FE"/>
    <w:rsid w:val="006E5097"/>
    <w:rsid w:val="006F4846"/>
    <w:rsid w:val="00705F1E"/>
    <w:rsid w:val="00714AAF"/>
    <w:rsid w:val="0072307A"/>
    <w:rsid w:val="00724E7C"/>
    <w:rsid w:val="00731EB3"/>
    <w:rsid w:val="007352E2"/>
    <w:rsid w:val="00746964"/>
    <w:rsid w:val="007564EF"/>
    <w:rsid w:val="00770B4B"/>
    <w:rsid w:val="00775D14"/>
    <w:rsid w:val="00791781"/>
    <w:rsid w:val="007921EB"/>
    <w:rsid w:val="00797E44"/>
    <w:rsid w:val="007A1F58"/>
    <w:rsid w:val="007B47AA"/>
    <w:rsid w:val="007B7595"/>
    <w:rsid w:val="007C0D14"/>
    <w:rsid w:val="007C2885"/>
    <w:rsid w:val="007C4F4B"/>
    <w:rsid w:val="007D7C35"/>
    <w:rsid w:val="007E59A9"/>
    <w:rsid w:val="007E59AB"/>
    <w:rsid w:val="007F6777"/>
    <w:rsid w:val="008156AE"/>
    <w:rsid w:val="008250E8"/>
    <w:rsid w:val="008262EE"/>
    <w:rsid w:val="008369B3"/>
    <w:rsid w:val="00843F07"/>
    <w:rsid w:val="0084444B"/>
    <w:rsid w:val="00856A24"/>
    <w:rsid w:val="008619C8"/>
    <w:rsid w:val="00861A68"/>
    <w:rsid w:val="008713B9"/>
    <w:rsid w:val="0087750D"/>
    <w:rsid w:val="008A02B3"/>
    <w:rsid w:val="008B3DBF"/>
    <w:rsid w:val="008B6927"/>
    <w:rsid w:val="008C0FE8"/>
    <w:rsid w:val="008D7375"/>
    <w:rsid w:val="008E0767"/>
    <w:rsid w:val="008E56FA"/>
    <w:rsid w:val="008E7D7C"/>
    <w:rsid w:val="008F6DC1"/>
    <w:rsid w:val="00901EEA"/>
    <w:rsid w:val="00910DFB"/>
    <w:rsid w:val="009137E5"/>
    <w:rsid w:val="00935F13"/>
    <w:rsid w:val="009501D7"/>
    <w:rsid w:val="00953E17"/>
    <w:rsid w:val="00970EF8"/>
    <w:rsid w:val="0098084E"/>
    <w:rsid w:val="00987E70"/>
    <w:rsid w:val="0099163D"/>
    <w:rsid w:val="009A3777"/>
    <w:rsid w:val="009A6118"/>
    <w:rsid w:val="009A6D3C"/>
    <w:rsid w:val="009B592D"/>
    <w:rsid w:val="009B61B1"/>
    <w:rsid w:val="009C20C6"/>
    <w:rsid w:val="009D0795"/>
    <w:rsid w:val="009D77C5"/>
    <w:rsid w:val="009E1169"/>
    <w:rsid w:val="009E3BB3"/>
    <w:rsid w:val="009F6940"/>
    <w:rsid w:val="00A03C51"/>
    <w:rsid w:val="00A10A18"/>
    <w:rsid w:val="00A15BE6"/>
    <w:rsid w:val="00A25F74"/>
    <w:rsid w:val="00A351E8"/>
    <w:rsid w:val="00A729AE"/>
    <w:rsid w:val="00A74D65"/>
    <w:rsid w:val="00A7642C"/>
    <w:rsid w:val="00A80ED2"/>
    <w:rsid w:val="00A9017F"/>
    <w:rsid w:val="00AA23E7"/>
    <w:rsid w:val="00AA3EEF"/>
    <w:rsid w:val="00AA67DF"/>
    <w:rsid w:val="00AB4F31"/>
    <w:rsid w:val="00AE7C97"/>
    <w:rsid w:val="00AF098E"/>
    <w:rsid w:val="00AF429E"/>
    <w:rsid w:val="00B34420"/>
    <w:rsid w:val="00B41EBC"/>
    <w:rsid w:val="00B4601C"/>
    <w:rsid w:val="00B6621D"/>
    <w:rsid w:val="00B704AA"/>
    <w:rsid w:val="00B811AB"/>
    <w:rsid w:val="00B84D38"/>
    <w:rsid w:val="00B91865"/>
    <w:rsid w:val="00BA7D7E"/>
    <w:rsid w:val="00BB6602"/>
    <w:rsid w:val="00BC4216"/>
    <w:rsid w:val="00BD1A15"/>
    <w:rsid w:val="00BD1B8D"/>
    <w:rsid w:val="00BF75F9"/>
    <w:rsid w:val="00C0078B"/>
    <w:rsid w:val="00C10549"/>
    <w:rsid w:val="00C13EFB"/>
    <w:rsid w:val="00C167CF"/>
    <w:rsid w:val="00C52632"/>
    <w:rsid w:val="00C569B9"/>
    <w:rsid w:val="00C57862"/>
    <w:rsid w:val="00C61D84"/>
    <w:rsid w:val="00C62D7A"/>
    <w:rsid w:val="00C67399"/>
    <w:rsid w:val="00C72419"/>
    <w:rsid w:val="00C800E4"/>
    <w:rsid w:val="00C94188"/>
    <w:rsid w:val="00CA2A3B"/>
    <w:rsid w:val="00CB1107"/>
    <w:rsid w:val="00CB4ADB"/>
    <w:rsid w:val="00CB7C37"/>
    <w:rsid w:val="00CD1205"/>
    <w:rsid w:val="00CF1CC7"/>
    <w:rsid w:val="00CF2990"/>
    <w:rsid w:val="00D10FA9"/>
    <w:rsid w:val="00D226D3"/>
    <w:rsid w:val="00D24A77"/>
    <w:rsid w:val="00D269F4"/>
    <w:rsid w:val="00D3670C"/>
    <w:rsid w:val="00D42132"/>
    <w:rsid w:val="00D53AC3"/>
    <w:rsid w:val="00D56BCF"/>
    <w:rsid w:val="00D62366"/>
    <w:rsid w:val="00D63E02"/>
    <w:rsid w:val="00D660BB"/>
    <w:rsid w:val="00D74DC9"/>
    <w:rsid w:val="00D77809"/>
    <w:rsid w:val="00D77D95"/>
    <w:rsid w:val="00D8309E"/>
    <w:rsid w:val="00D90FE3"/>
    <w:rsid w:val="00D92602"/>
    <w:rsid w:val="00D96F5A"/>
    <w:rsid w:val="00DA5FFF"/>
    <w:rsid w:val="00DA6A16"/>
    <w:rsid w:val="00DB3407"/>
    <w:rsid w:val="00DC4067"/>
    <w:rsid w:val="00DC414D"/>
    <w:rsid w:val="00DC56A1"/>
    <w:rsid w:val="00DF3B40"/>
    <w:rsid w:val="00DF7621"/>
    <w:rsid w:val="00E06BC9"/>
    <w:rsid w:val="00E2161D"/>
    <w:rsid w:val="00E223AE"/>
    <w:rsid w:val="00E24C12"/>
    <w:rsid w:val="00E26A4D"/>
    <w:rsid w:val="00E26B8F"/>
    <w:rsid w:val="00E321FC"/>
    <w:rsid w:val="00E32D64"/>
    <w:rsid w:val="00E3321A"/>
    <w:rsid w:val="00E37A2F"/>
    <w:rsid w:val="00E41481"/>
    <w:rsid w:val="00E455C6"/>
    <w:rsid w:val="00E54316"/>
    <w:rsid w:val="00E5558A"/>
    <w:rsid w:val="00E577E6"/>
    <w:rsid w:val="00E635D5"/>
    <w:rsid w:val="00E71401"/>
    <w:rsid w:val="00E90B01"/>
    <w:rsid w:val="00E96944"/>
    <w:rsid w:val="00EA1F10"/>
    <w:rsid w:val="00EA31D6"/>
    <w:rsid w:val="00EF098B"/>
    <w:rsid w:val="00EF156D"/>
    <w:rsid w:val="00EF2F90"/>
    <w:rsid w:val="00EF541D"/>
    <w:rsid w:val="00F01A8D"/>
    <w:rsid w:val="00F17619"/>
    <w:rsid w:val="00F32B72"/>
    <w:rsid w:val="00F418D0"/>
    <w:rsid w:val="00F43FE4"/>
    <w:rsid w:val="00F6250C"/>
    <w:rsid w:val="00F62F51"/>
    <w:rsid w:val="00F70D0F"/>
    <w:rsid w:val="00F72AA6"/>
    <w:rsid w:val="00F75D89"/>
    <w:rsid w:val="00FA1E79"/>
    <w:rsid w:val="00FB501C"/>
    <w:rsid w:val="00FD0170"/>
    <w:rsid w:val="00FD3420"/>
    <w:rsid w:val="00FE1149"/>
    <w:rsid w:val="00FE35FB"/>
    <w:rsid w:val="00FE6846"/>
    <w:rsid w:val="00FE7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rokecolor="#c9f">
      <v:stroke color="#c9f" weight="1.5pt"/>
      <o:colormru v:ext="edit" colors="#06c,#03c,#039,#98dccf,#9fd5c4"/>
      <o:colormenu v:ext="edit" fillcolor="none" strokecolor="none [2412]"/>
    </o:shapedefaults>
    <o:shapelayout v:ext="edit">
      <o:idmap v:ext="edit" data="1"/>
      <o:rules v:ext="edit">
        <o:r id="V:Rule2" type="connector" idref="#_x0000_s1997"/>
        <o:r id="V:Rule3" type="connector" idref="#_x0000_s1998"/>
        <o:r id="V:Rule4" type="connector" idref="#_x0000_s1999"/>
        <o:r id="V:Rule5" type="connector" idref="#_x0000_s2000"/>
        <o:r id="V:Rule6" type="connector" idref="#_x0000_s2001"/>
        <o:r id="V:Rule7" type="connector" idref="#_x0000_s2002"/>
        <o:r id="V:Rule8" type="connector" idref="#_x0000_s2003"/>
        <o:r id="V:Rule9" type="connector" idref="#_x0000_s200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06BC9"/>
    <w:rPr>
      <w:sz w:val="24"/>
      <w:szCs w:val="24"/>
      <w:lang w:bidi="ar-SA"/>
    </w:rPr>
  </w:style>
  <w:style w:type="paragraph" w:styleId="Heading1">
    <w:name w:val="heading 1"/>
    <w:next w:val="Heading2"/>
    <w:link w:val="Heading1Char"/>
    <w:qFormat/>
    <w:rsid w:val="000844FB"/>
    <w:pPr>
      <w:keepNext/>
      <w:spacing w:before="120" w:after="240" w:line="800" w:lineRule="exact"/>
      <w:jc w:val="right"/>
      <w:outlineLvl w:val="0"/>
    </w:pPr>
    <w:rPr>
      <w:rFonts w:ascii="Arial Black" w:hAnsi="Arial Black"/>
      <w:color w:val="FF6600"/>
      <w:kern w:val="28"/>
      <w:sz w:val="72"/>
      <w:szCs w:val="72"/>
      <w:lang w:bidi="ar-SA"/>
    </w:rPr>
  </w:style>
  <w:style w:type="paragraph" w:styleId="Heading2">
    <w:name w:val="heading 2"/>
    <w:next w:val="Normal"/>
    <w:link w:val="Heading2Char"/>
    <w:qFormat/>
    <w:rsid w:val="00D77D95"/>
    <w:pPr>
      <w:spacing w:before="240" w:after="360"/>
      <w:outlineLvl w:val="1"/>
    </w:pPr>
    <w:rPr>
      <w:rFonts w:ascii="Arial Black" w:hAnsi="Arial Black" w:cs="Arial"/>
      <w:caps/>
      <w:color w:val="FF6600"/>
      <w:spacing w:val="15"/>
      <w:kern w:val="28"/>
      <w:sz w:val="28"/>
      <w:szCs w:val="28"/>
      <w:lang w:bidi="ar-SA"/>
    </w:rPr>
  </w:style>
  <w:style w:type="paragraph" w:styleId="Heading3">
    <w:name w:val="heading 3"/>
    <w:next w:val="Normal"/>
    <w:link w:val="Heading3Char"/>
    <w:qFormat/>
    <w:rsid w:val="00E455C6"/>
    <w:pPr>
      <w:spacing w:before="480" w:after="240"/>
      <w:outlineLvl w:val="2"/>
    </w:pPr>
    <w:rPr>
      <w:rFonts w:ascii="Arial Black" w:hAnsi="Arial Black" w:cs="Arial"/>
      <w:caps/>
      <w:color w:val="FFFFFF"/>
      <w:spacing w:val="15"/>
      <w:kern w:val="28"/>
      <w:sz w:val="28"/>
      <w:szCs w:val="32"/>
      <w:lang w:bidi="ar-SA"/>
    </w:rPr>
  </w:style>
  <w:style w:type="paragraph" w:styleId="Heading4">
    <w:name w:val="heading 4"/>
    <w:link w:val="Heading4Char"/>
    <w:qFormat/>
    <w:rsid w:val="0051564E"/>
    <w:pPr>
      <w:spacing w:before="240" w:after="120"/>
      <w:outlineLvl w:val="3"/>
    </w:pPr>
    <w:rPr>
      <w:rFonts w:ascii="Arial Black" w:hAnsi="Arial Black" w:cs="Arial"/>
      <w:caps/>
      <w:color w:val="FF6600"/>
      <w:spacing w:val="-5"/>
      <w:sz w:val="22"/>
      <w:szCs w:val="3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D77D95"/>
    <w:pPr>
      <w:spacing w:after="240" w:line="240" w:lineRule="exact"/>
    </w:pPr>
    <w:rPr>
      <w:rFonts w:ascii="Arial" w:hAnsi="Arial" w:cs="Arial"/>
      <w:color w:val="FF6600"/>
      <w:spacing w:val="-5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rsid w:val="000844FB"/>
    <w:rPr>
      <w:rFonts w:ascii="Arial Black" w:hAnsi="Arial Black"/>
      <w:color w:val="FF6600"/>
      <w:kern w:val="28"/>
      <w:sz w:val="72"/>
      <w:szCs w:val="72"/>
      <w:lang w:val="en-US" w:eastAsia="en-US" w:bidi="ar-SA"/>
    </w:rPr>
  </w:style>
  <w:style w:type="character" w:customStyle="1" w:styleId="Heading3Char">
    <w:name w:val="Heading 3 Char"/>
    <w:basedOn w:val="Heading1Char"/>
    <w:link w:val="Heading3"/>
    <w:rsid w:val="00E455C6"/>
    <w:rPr>
      <w:rFonts w:cs="Arial"/>
      <w:caps/>
      <w:color w:val="FFFFFF"/>
      <w:spacing w:val="15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D77D95"/>
    <w:rPr>
      <w:rFonts w:ascii="Arial Black" w:hAnsi="Arial Black" w:cs="Arial"/>
      <w:caps/>
      <w:color w:val="FF6600"/>
      <w:spacing w:val="15"/>
      <w:kern w:val="28"/>
      <w:sz w:val="28"/>
      <w:szCs w:val="28"/>
      <w:lang w:val="en-US" w:eastAsia="en-US" w:bidi="ar-SA"/>
    </w:rPr>
  </w:style>
  <w:style w:type="paragraph" w:customStyle="1" w:styleId="HeadingTopofColumn">
    <w:name w:val="Heading Top of Column"/>
    <w:basedOn w:val="Heading3"/>
    <w:rsid w:val="00AA23E7"/>
    <w:pPr>
      <w:spacing w:before="0"/>
    </w:pPr>
  </w:style>
  <w:style w:type="character" w:styleId="Hyperlink">
    <w:name w:val="Hyperlink"/>
    <w:basedOn w:val="DefaultParagraphFont"/>
    <w:rsid w:val="001C0E56"/>
    <w:rPr>
      <w:color w:val="0080FF"/>
      <w:u w:val="single"/>
    </w:rPr>
  </w:style>
  <w:style w:type="paragraph" w:styleId="List">
    <w:name w:val="List"/>
    <w:rsid w:val="00D77D95"/>
    <w:pPr>
      <w:numPr>
        <w:numId w:val="1"/>
      </w:numPr>
      <w:spacing w:before="240" w:after="120"/>
      <w:ind w:right="432"/>
    </w:pPr>
    <w:rPr>
      <w:rFonts w:ascii="Arial" w:hAnsi="Arial"/>
      <w:color w:val="FF6600"/>
      <w:szCs w:val="24"/>
      <w:lang w:bidi="ar-SA"/>
    </w:rPr>
  </w:style>
  <w:style w:type="paragraph" w:styleId="BalloonText">
    <w:name w:val="Balloon Text"/>
    <w:basedOn w:val="Normal"/>
    <w:link w:val="BalloonTextChar"/>
    <w:rsid w:val="00E635D5"/>
    <w:rPr>
      <w:rFonts w:ascii="Tahoma" w:hAnsi="Tahoma" w:cs="Tahoma"/>
      <w:sz w:val="16"/>
      <w:szCs w:val="16"/>
    </w:rPr>
  </w:style>
  <w:style w:type="paragraph" w:customStyle="1" w:styleId="Address1">
    <w:name w:val="Address 1"/>
    <w:rsid w:val="00EF156D"/>
    <w:pPr>
      <w:jc w:val="center"/>
    </w:pPr>
    <w:rPr>
      <w:rFonts w:ascii="Arial Black" w:hAnsi="Arial Black" w:cs="Arial"/>
      <w:color w:val="FF6600"/>
      <w:spacing w:val="-5"/>
      <w:sz w:val="22"/>
      <w:szCs w:val="22"/>
      <w:lang w:bidi="ar-SA"/>
    </w:rPr>
  </w:style>
  <w:style w:type="character" w:styleId="Emphasis">
    <w:name w:val="Emphasis"/>
    <w:qFormat/>
    <w:rsid w:val="00481C84"/>
    <w:rPr>
      <w:b/>
      <w:spacing w:val="-10"/>
    </w:rPr>
  </w:style>
  <w:style w:type="character" w:customStyle="1" w:styleId="BodyTextChar">
    <w:name w:val="Body Text Char"/>
    <w:basedOn w:val="DefaultParagraphFont"/>
    <w:link w:val="BodyText"/>
    <w:rsid w:val="00D77D95"/>
    <w:rPr>
      <w:rFonts w:ascii="Arial" w:hAnsi="Arial" w:cs="Arial"/>
      <w:color w:val="FF6600"/>
      <w:spacing w:val="-5"/>
      <w:szCs w:val="22"/>
      <w:lang w:val="en-US" w:eastAsia="en-US" w:bidi="ar-SA"/>
    </w:rPr>
  </w:style>
  <w:style w:type="character" w:customStyle="1" w:styleId="Heading4Char">
    <w:name w:val="Heading 4 Char"/>
    <w:basedOn w:val="BodyTextChar"/>
    <w:link w:val="Heading4"/>
    <w:rsid w:val="0051564E"/>
    <w:rPr>
      <w:caps/>
      <w:szCs w:val="32"/>
    </w:rPr>
  </w:style>
  <w:style w:type="paragraph" w:styleId="BodyText2">
    <w:name w:val="Body Text 2"/>
    <w:link w:val="BodyText2Char"/>
    <w:rsid w:val="008E7D7C"/>
    <w:pPr>
      <w:spacing w:before="100" w:beforeAutospacing="1" w:after="100" w:afterAutospacing="1"/>
      <w:ind w:left="144" w:right="144"/>
      <w:contextualSpacing/>
      <w:jc w:val="right"/>
      <w:outlineLvl w:val="0"/>
    </w:pPr>
    <w:rPr>
      <w:rFonts w:ascii="Arial Black" w:hAnsi="Arial Black" w:cs="Arial"/>
      <w:color w:val="FF6600"/>
      <w:sz w:val="22"/>
      <w:szCs w:val="22"/>
      <w:lang w:bidi="ar-SA"/>
    </w:rPr>
  </w:style>
  <w:style w:type="character" w:customStyle="1" w:styleId="BodyText2Char">
    <w:name w:val="Body Text 2 Char"/>
    <w:basedOn w:val="BodyTextChar"/>
    <w:link w:val="BodyText2"/>
    <w:rsid w:val="008E7D7C"/>
    <w:rPr>
      <w:rFonts w:ascii="Arial Black" w:hAnsi="Arial Black"/>
    </w:rPr>
  </w:style>
  <w:style w:type="character" w:customStyle="1" w:styleId="BalloonTextChar">
    <w:name w:val="Balloon Text Char"/>
    <w:basedOn w:val="DefaultParagraphFont"/>
    <w:link w:val="BalloonText"/>
    <w:rsid w:val="00E635D5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wmf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gmallen\LOCALS~1\Temp\TCD22F0.tmp\Brochur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C6667-3172-4485-B819-6BE6478D7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</Template>
  <TotalTime>316</TotalTime>
  <Pages>2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TRIFOLD BROCHURE TEMPLATE</vt:lpstr>
    </vt:vector>
  </TitlesOfParts>
  <Company>Microsoft Corporation</Company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TRIFOLD BROCHURE TEMPLATE</dc:title>
  <dc:creator>gmallen</dc:creator>
  <cp:lastModifiedBy>Office Of Computer Services</cp:lastModifiedBy>
  <cp:revision>20</cp:revision>
  <cp:lastPrinted>2010-02-06T08:16:00Z</cp:lastPrinted>
  <dcterms:created xsi:type="dcterms:W3CDTF">2010-02-05T14:06:00Z</dcterms:created>
  <dcterms:modified xsi:type="dcterms:W3CDTF">2010-02-06T08:19:00Z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TC062062991033</vt:lpwstr>
  </property>
</Properties>
</file>